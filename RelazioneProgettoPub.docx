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eastAsia="en-US"/>
        </w:rPr>
        <w:id w:val="1170593728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6B7EA281" w14:textId="77777777" w:rsidR="003E70E3" w:rsidRDefault="003E70E3">
          <w:pPr>
            <w:pStyle w:val="Nessunaspaziatura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1D6D6A26" wp14:editId="098DF0C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tango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agono 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-650599894"/>
                                    <w:placeholder>
                                      <w:docPart w:val="DAA24C5AA61D4B2FAC100502AC0DCDF4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4-01T00:00:00Z">
                                      <w:dateFormat w:val="dd/MM/yyyy"/>
                                      <w:lid w:val="it-IT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507C3ED" w14:textId="53317D09" w:rsidR="003E70E3" w:rsidRDefault="00594A21">
                                      <w:pPr>
                                        <w:pStyle w:val="Nessunaspaziatura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01/04/202</w:t>
                                      </w:r>
                                      <w:r w:rsidR="00CE3A70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uppo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8" name="Gruppo 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9" name="Figura a mano libera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igura a mano libera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igura a mano libera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igura a mano libera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igura a mano libera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igura a mano libera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igura a mano libera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igura a mano libera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igura a mano libera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igura a mano libera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igura a mano  libera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igura a mano libera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1" name="Gruppo 2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2" name="Figura a mano libera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igura a mano libera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igura a mano libera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igura a mano libera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igura a mano libera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igura a mano libera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igura a mano libera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igura a mano libera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igura a mano libera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igura a mano libera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igura a mano libera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D6D6A26" id="Gruppo 2" o:spid="_x0000_s1026" style="position:absolute;margin-left:0;margin-top:0;width:172.8pt;height:718.55pt;z-index:-251655168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">
                    <v:rect id="Rettango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o 5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DajxAAAANoAAAAPAAAAZHJzL2Rvd25yZXYueG1sRI/dasJA&#10;FITvhb7DcgTv6iaK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E24NqP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-650599894"/>
                              <w:placeholder>
                                <w:docPart w:val="DAA24C5AA61D4B2FAC100502AC0DCDF4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4-01T00:00:00Z">
                                <w:dateFormat w:val="dd/MM/yyyy"/>
                                <w:lid w:val="it-IT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507C3ED" w14:textId="53317D09" w:rsidR="003E70E3" w:rsidRDefault="00594A21">
                                <w:pPr>
                                  <w:pStyle w:val="Nessunaspaziatura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01/04/202</w:t>
                                </w:r>
                                <w:r w:rsidR="00CE3A70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po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uppo 8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<o:lock v:ext="edit" aspectratio="t"/>
                        <v:shape id="Figura a mano libera 9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igura a mano libera 10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igura a mano libera 11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igura a mano libera 12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igura a mano libera 13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igura a mano libera 14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igura a mano libera 15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gdHwAAAANsAAAAPAAAAZHJzL2Rvd25yZXYueG1sRE/dasIw&#10;FL4f+A7hCN6MmU7Y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C+4HR8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igura a mano libera 16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igura a mano libera 17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igura a mano libera 18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igura a mano  libera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igura a mano libera 20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po 21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<o:lock v:ext="edit" aspectratio="t"/>
                        <v:shape id="Figura a mano libera 22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igura a mano libera 23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igura a mano libera 24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igura a mano libera 25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igura a mano libera 26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igura a mano libera 27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igura a mano libera 28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igura a mano libera 29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igura a mano libera 30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igura a mano libera 31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igura a mano libera 32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742D1AAF" w14:textId="77777777" w:rsidR="003E70E3" w:rsidRDefault="008313B6">
          <w:pPr>
            <w:rPr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55B9668" wp14:editId="45A5D485">
                    <wp:simplePos x="0" y="0"/>
                    <wp:positionH relativeFrom="page">
                      <wp:posOffset>3085275</wp:posOffset>
                    </wp:positionH>
                    <wp:positionV relativeFrom="page">
                      <wp:posOffset>1875790</wp:posOffset>
                    </wp:positionV>
                    <wp:extent cx="3779149" cy="415637"/>
                    <wp:effectExtent l="0" t="0" r="12065" b="3810"/>
                    <wp:wrapNone/>
                    <wp:docPr id="34" name="Casella di testo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79149" cy="4156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471365" w14:textId="6E15BA77" w:rsidR="008313B6" w:rsidRPr="005B7FD3" w:rsidRDefault="00E5460C">
                                <w:pPr>
                                  <w:pStyle w:val="Nessunaspaziatura"/>
                                  <w:rPr>
                                    <w:rFonts w:eastAsiaTheme="majorEastAsia" w:cstheme="minorHAnsi"/>
                                    <w:b/>
                                    <w:color w:val="262626" w:themeColor="text1" w:themeTint="D9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rFonts w:eastAsiaTheme="majorEastAsia" w:cstheme="minorHAnsi"/>
                                      <w:b/>
                                      <w:color w:val="262626" w:themeColor="text1" w:themeTint="D9"/>
                                      <w:sz w:val="40"/>
                                      <w:szCs w:val="40"/>
                                    </w:rPr>
                                    <w:alias w:val="Titolo"/>
                                    <w:tag w:val=""/>
                                    <w:id w:val="108580831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E70E3" w:rsidRPr="005B7FD3">
                                      <w:rPr>
                                        <w:rFonts w:eastAsiaTheme="majorEastAsia" w:cstheme="minorHAnsi"/>
                                        <w:b/>
                                        <w:color w:val="262626" w:themeColor="text1" w:themeTint="D9"/>
                                        <w:sz w:val="40"/>
                                        <w:szCs w:val="40"/>
                                      </w:rPr>
                                      <w:t xml:space="preserve">RELAZIONE DI </w:t>
                                    </w:r>
                                    <w:r w:rsidR="00594A21">
                                      <w:rPr>
                                        <w:rFonts w:eastAsiaTheme="majorEastAsia" w:cstheme="minorHAnsi"/>
                                        <w:b/>
                                        <w:color w:val="262626" w:themeColor="text1" w:themeTint="D9"/>
                                        <w:sz w:val="40"/>
                                        <w:szCs w:val="40"/>
                                      </w:rPr>
                                      <w:t>SISTEMI E RETI</w:t>
                                    </w:r>
                                  </w:sdtContent>
                                </w:sdt>
                              </w:p>
                              <w:p w14:paraId="4EC009E5" w14:textId="77777777" w:rsidR="003E70E3" w:rsidRDefault="00E5460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cstheme="minorHAnsi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ttotitolo"/>
                                    <w:tag w:val=""/>
                                    <w:id w:val="296958306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E70E3">
                                      <w:rPr>
                                        <w:rFonts w:cstheme="minorHAnsi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55B9668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34" o:spid="_x0000_s1055" type="#_x0000_t202" style="position:absolute;margin-left:242.95pt;margin-top:147.7pt;width:297.55pt;height:32.7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" filled="f" stroked="f" strokeweight=".5pt">
                    <v:textbox inset="0,0,0,0">
                      <w:txbxContent>
                        <w:p w14:paraId="71471365" w14:textId="6E15BA77" w:rsidR="008313B6" w:rsidRPr="005B7FD3" w:rsidRDefault="00E5460C">
                          <w:pPr>
                            <w:pStyle w:val="Nessunaspaziatura"/>
                            <w:rPr>
                              <w:rFonts w:eastAsiaTheme="majorEastAsia" w:cstheme="minorHAnsi"/>
                              <w:b/>
                              <w:color w:val="262626" w:themeColor="text1" w:themeTint="D9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rFonts w:eastAsiaTheme="majorEastAsia" w:cstheme="minorHAnsi"/>
                                <w:b/>
                                <w:color w:val="262626" w:themeColor="text1" w:themeTint="D9"/>
                                <w:sz w:val="40"/>
                                <w:szCs w:val="40"/>
                              </w:rPr>
                              <w:alias w:val="Titolo"/>
                              <w:tag w:val=""/>
                              <w:id w:val="108580831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3E70E3" w:rsidRPr="005B7FD3">
                                <w:rPr>
                                  <w:rFonts w:eastAsiaTheme="majorEastAsia" w:cstheme="minorHAnsi"/>
                                  <w:b/>
                                  <w:color w:val="262626" w:themeColor="text1" w:themeTint="D9"/>
                                  <w:sz w:val="40"/>
                                  <w:szCs w:val="40"/>
                                </w:rPr>
                                <w:t xml:space="preserve">RELAZIONE DI </w:t>
                              </w:r>
                              <w:r w:rsidR="00594A21">
                                <w:rPr>
                                  <w:rFonts w:eastAsiaTheme="majorEastAsia" w:cstheme="minorHAnsi"/>
                                  <w:b/>
                                  <w:color w:val="262626" w:themeColor="text1" w:themeTint="D9"/>
                                  <w:sz w:val="40"/>
                                  <w:szCs w:val="40"/>
                                </w:rPr>
                                <w:t>SISTEMI E RETI</w:t>
                              </w:r>
                            </w:sdtContent>
                          </w:sdt>
                        </w:p>
                        <w:p w14:paraId="4EC009E5" w14:textId="77777777" w:rsidR="003E70E3" w:rsidRDefault="00E5460C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cstheme="minorHAnsi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ttotitolo"/>
                              <w:tag w:val=""/>
                              <w:id w:val="296958306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3E70E3">
                                <w:rPr>
                                  <w:rFonts w:cstheme="minorHAnsi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5533FE" w:rsidRPr="003E70E3">
            <w:rPr>
              <w:noProof/>
              <w:sz w:val="24"/>
              <w:szCs w:val="24"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05D6C9C3" wp14:editId="1C06F058">
                    <wp:simplePos x="0" y="0"/>
                    <wp:positionH relativeFrom="margin">
                      <wp:posOffset>1995170</wp:posOffset>
                    </wp:positionH>
                    <wp:positionV relativeFrom="paragraph">
                      <wp:posOffset>2800350</wp:posOffset>
                    </wp:positionV>
                    <wp:extent cx="4091940" cy="1533525"/>
                    <wp:effectExtent l="0" t="0" r="22860" b="28575"/>
                    <wp:wrapSquare wrapText="bothSides"/>
                    <wp:docPr id="217" name="Casella di tes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91940" cy="15335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CC8428B" w14:textId="0665AEA7" w:rsidR="003E70E3" w:rsidRPr="005B7FD3" w:rsidRDefault="00594A21">
                                <w:pPr>
                                  <w:pBdr>
                                    <w:bottom w:val="single" w:sz="6" w:space="1" w:color="auto"/>
                                  </w:pBdr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Autore:</w:t>
                                </w:r>
                              </w:p>
                              <w:p w14:paraId="31B02161" w14:textId="7014D7FD" w:rsidR="008313B6" w:rsidRPr="00594A21" w:rsidRDefault="00594A21" w:rsidP="00594A21">
                                <w:pPr>
                                  <w:pStyle w:val="Paragrafoelenco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Damiano Duso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5D6C9C3" id="Casella di testo 2" o:spid="_x0000_s1056" type="#_x0000_t202" style="position:absolute;margin-left:157.1pt;margin-top:220.5pt;width:322.2pt;height:120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">
                    <v:textbox>
                      <w:txbxContent>
                        <w:p w14:paraId="4CC8428B" w14:textId="0665AEA7" w:rsidR="003E70E3" w:rsidRPr="005B7FD3" w:rsidRDefault="00594A21">
                          <w:pPr>
                            <w:pBdr>
                              <w:bottom w:val="single" w:sz="6" w:space="1" w:color="auto"/>
                            </w:pBdr>
                            <w:rPr>
                              <w:b/>
                              <w:sz w:val="36"/>
                              <w:szCs w:val="36"/>
                            </w:rPr>
                          </w:pPr>
                          <w:r>
                            <w:rPr>
                              <w:b/>
                              <w:sz w:val="36"/>
                              <w:szCs w:val="36"/>
                            </w:rPr>
                            <w:t>Autore:</w:t>
                          </w:r>
                        </w:p>
                        <w:p w14:paraId="31B02161" w14:textId="7014D7FD" w:rsidR="008313B6" w:rsidRPr="00594A21" w:rsidRDefault="00594A21" w:rsidP="00594A21">
                          <w:pPr>
                            <w:pStyle w:val="Paragrafoelenco"/>
                            <w:numPr>
                              <w:ilvl w:val="0"/>
                              <w:numId w:val="1"/>
                            </w:numPr>
                            <w:rPr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36"/>
                              <w:szCs w:val="36"/>
                            </w:rPr>
                            <w:t>Damiano Duso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3E70E3">
            <w:rPr>
              <w:sz w:val="24"/>
              <w:szCs w:val="24"/>
            </w:rPr>
            <w:br w:type="page"/>
          </w:r>
        </w:p>
      </w:sdtContent>
    </w:sdt>
    <w:p w14:paraId="77ACD577" w14:textId="71FB7554" w:rsidR="00CE3A70" w:rsidRDefault="00CE3A70" w:rsidP="00CE3A70">
      <w:pPr>
        <w:pBdr>
          <w:bottom w:val="single" w:sz="6" w:space="1" w:color="auto"/>
        </w:pBd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Descrizione</w:t>
      </w:r>
    </w:p>
    <w:p w14:paraId="4A986695" w14:textId="77777777" w:rsidR="00CE3A70" w:rsidRDefault="00CE3A70" w:rsidP="00CE3A70">
      <w:pPr>
        <w:tabs>
          <w:tab w:val="left" w:pos="3090"/>
        </w:tabs>
        <w:rPr>
          <w:sz w:val="24"/>
          <w:szCs w:val="24"/>
        </w:rPr>
      </w:pPr>
    </w:p>
    <w:p w14:paraId="27EEA7FC" w14:textId="77777777" w:rsidR="00CE3A70" w:rsidRDefault="00CE3A70" w:rsidP="00CE3A70">
      <w:pPr>
        <w:tabs>
          <w:tab w:val="left" w:pos="3090"/>
        </w:tabs>
        <w:rPr>
          <w:sz w:val="24"/>
          <w:szCs w:val="24"/>
        </w:rPr>
      </w:pPr>
    </w:p>
    <w:p w14:paraId="6B59BA74" w14:textId="77777777" w:rsidR="00CE3A70" w:rsidRDefault="00200EBB" w:rsidP="00CE3A70">
      <w:pPr>
        <w:tabs>
          <w:tab w:val="left" w:pos="3090"/>
        </w:tabs>
        <w:rPr>
          <w:sz w:val="24"/>
          <w:szCs w:val="24"/>
        </w:rPr>
      </w:pPr>
      <w:r>
        <w:rPr>
          <w:sz w:val="24"/>
          <w:szCs w:val="24"/>
        </w:rPr>
        <w:t xml:space="preserve">REQUISITI: </w:t>
      </w:r>
    </w:p>
    <w:p w14:paraId="04F5EC5A" w14:textId="77777777" w:rsidR="00200EBB" w:rsidRDefault="00200EBB" w:rsidP="00CE3A70">
      <w:pPr>
        <w:tabs>
          <w:tab w:val="left" w:pos="3090"/>
        </w:tabs>
        <w:rPr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00200EBB" w14:paraId="5704941D" w14:textId="77777777" w:rsidTr="00200EBB">
        <w:tc>
          <w:tcPr>
            <w:tcW w:w="1838" w:type="dxa"/>
          </w:tcPr>
          <w:p w14:paraId="131073E3" w14:textId="74250A2F" w:rsidR="00200EBB" w:rsidRDefault="00200EBB" w:rsidP="00CE3A70">
            <w:pPr>
              <w:tabs>
                <w:tab w:val="left" w:pos="30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Completamento</w:t>
            </w:r>
          </w:p>
        </w:tc>
        <w:tc>
          <w:tcPr>
            <w:tcW w:w="7790" w:type="dxa"/>
          </w:tcPr>
          <w:p w14:paraId="793A921E" w14:textId="01CF0F38" w:rsidR="00200EBB" w:rsidRDefault="00200EBB" w:rsidP="00200EBB">
            <w:pPr>
              <w:tabs>
                <w:tab w:val="left" w:pos="309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SERVER</w:t>
            </w:r>
          </w:p>
        </w:tc>
      </w:tr>
      <w:tr w:rsidR="00200EBB" w14:paraId="0E2D1AB3" w14:textId="77777777" w:rsidTr="00200EBB">
        <w:tc>
          <w:tcPr>
            <w:tcW w:w="1838" w:type="dxa"/>
          </w:tcPr>
          <w:p w14:paraId="65B30941" w14:textId="77777777" w:rsidR="00200EBB" w:rsidRDefault="00200EBB" w:rsidP="00CE3A70">
            <w:pPr>
              <w:tabs>
                <w:tab w:val="left" w:pos="3090"/>
              </w:tabs>
              <w:rPr>
                <w:sz w:val="24"/>
                <w:szCs w:val="24"/>
              </w:rPr>
            </w:pPr>
          </w:p>
        </w:tc>
        <w:tc>
          <w:tcPr>
            <w:tcW w:w="7790" w:type="dxa"/>
          </w:tcPr>
          <w:p w14:paraId="2076F1F5" w14:textId="14D0B32C" w:rsidR="00200EBB" w:rsidRDefault="00200EBB" w:rsidP="00CE3A70">
            <w:pPr>
              <w:tabs>
                <w:tab w:val="left" w:pos="30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Lettura e organizzazione file CSV</w:t>
            </w:r>
          </w:p>
        </w:tc>
      </w:tr>
      <w:tr w:rsidR="00200EBB" w14:paraId="0AE26862" w14:textId="77777777" w:rsidTr="00200EBB">
        <w:tc>
          <w:tcPr>
            <w:tcW w:w="1838" w:type="dxa"/>
          </w:tcPr>
          <w:p w14:paraId="7365FE92" w14:textId="77777777" w:rsidR="00200EBB" w:rsidRDefault="00200EBB" w:rsidP="00CE3A70">
            <w:pPr>
              <w:tabs>
                <w:tab w:val="left" w:pos="3090"/>
              </w:tabs>
              <w:rPr>
                <w:sz w:val="24"/>
                <w:szCs w:val="24"/>
              </w:rPr>
            </w:pPr>
          </w:p>
        </w:tc>
        <w:tc>
          <w:tcPr>
            <w:tcW w:w="7790" w:type="dxa"/>
          </w:tcPr>
          <w:p w14:paraId="2AE41410" w14:textId="0FDD22B5" w:rsidR="00200EBB" w:rsidRDefault="00200EBB" w:rsidP="00CE3A70">
            <w:pPr>
              <w:tabs>
                <w:tab w:val="left" w:pos="30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Comunicazione tramite </w:t>
            </w:r>
            <w:proofErr w:type="spellStart"/>
            <w:r>
              <w:rPr>
                <w:sz w:val="24"/>
                <w:szCs w:val="24"/>
              </w:rPr>
              <w:t>socket</w:t>
            </w:r>
            <w:proofErr w:type="spellEnd"/>
            <w:r>
              <w:rPr>
                <w:sz w:val="24"/>
                <w:szCs w:val="24"/>
              </w:rPr>
              <w:t xml:space="preserve"> per client remoti</w:t>
            </w:r>
          </w:p>
        </w:tc>
      </w:tr>
      <w:tr w:rsidR="00200EBB" w14:paraId="29973C0E" w14:textId="77777777" w:rsidTr="00200EBB">
        <w:tc>
          <w:tcPr>
            <w:tcW w:w="1838" w:type="dxa"/>
          </w:tcPr>
          <w:p w14:paraId="2ACB1E6B" w14:textId="77777777" w:rsidR="00200EBB" w:rsidRDefault="00200EBB" w:rsidP="00CE3A70">
            <w:pPr>
              <w:tabs>
                <w:tab w:val="left" w:pos="3090"/>
              </w:tabs>
              <w:rPr>
                <w:sz w:val="24"/>
                <w:szCs w:val="24"/>
              </w:rPr>
            </w:pPr>
          </w:p>
        </w:tc>
        <w:tc>
          <w:tcPr>
            <w:tcW w:w="7790" w:type="dxa"/>
          </w:tcPr>
          <w:p w14:paraId="4D5AA5CB" w14:textId="79B6914C" w:rsidR="00200EBB" w:rsidRDefault="00200EBB" w:rsidP="00CE3A70">
            <w:pPr>
              <w:tabs>
                <w:tab w:val="left" w:pos="30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 errori e richieste non valide o malformate</w:t>
            </w:r>
          </w:p>
        </w:tc>
      </w:tr>
      <w:tr w:rsidR="00200EBB" w14:paraId="3F2B5B55" w14:textId="77777777" w:rsidTr="00200EBB">
        <w:tc>
          <w:tcPr>
            <w:tcW w:w="1838" w:type="dxa"/>
          </w:tcPr>
          <w:p w14:paraId="29E7C0BA" w14:textId="77777777" w:rsidR="00200EBB" w:rsidRDefault="00200EBB" w:rsidP="00CE3A70">
            <w:pPr>
              <w:tabs>
                <w:tab w:val="left" w:pos="3090"/>
              </w:tabs>
              <w:rPr>
                <w:sz w:val="24"/>
                <w:szCs w:val="24"/>
              </w:rPr>
            </w:pPr>
          </w:p>
        </w:tc>
        <w:tc>
          <w:tcPr>
            <w:tcW w:w="7790" w:type="dxa"/>
          </w:tcPr>
          <w:p w14:paraId="3AD958AB" w14:textId="6CC0BA68" w:rsidR="00200EBB" w:rsidRDefault="00200EBB" w:rsidP="00200EBB">
            <w:pPr>
              <w:tabs>
                <w:tab w:val="left" w:pos="309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CLIENT</w:t>
            </w:r>
          </w:p>
        </w:tc>
      </w:tr>
      <w:tr w:rsidR="00200EBB" w14:paraId="14CA083F" w14:textId="77777777" w:rsidTr="00200EBB">
        <w:tc>
          <w:tcPr>
            <w:tcW w:w="1838" w:type="dxa"/>
          </w:tcPr>
          <w:p w14:paraId="7D5BA318" w14:textId="77777777" w:rsidR="00200EBB" w:rsidRDefault="00200EBB" w:rsidP="00CE3A70">
            <w:pPr>
              <w:tabs>
                <w:tab w:val="left" w:pos="3090"/>
              </w:tabs>
              <w:rPr>
                <w:sz w:val="24"/>
                <w:szCs w:val="24"/>
              </w:rPr>
            </w:pPr>
          </w:p>
        </w:tc>
        <w:tc>
          <w:tcPr>
            <w:tcW w:w="7790" w:type="dxa"/>
          </w:tcPr>
          <w:p w14:paraId="3F8CBA0B" w14:textId="2447AC6F" w:rsidR="00200EBB" w:rsidRDefault="00200EBB" w:rsidP="00CE3A70">
            <w:pPr>
              <w:tabs>
                <w:tab w:val="left" w:pos="30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Invio richieste specifiche (</w:t>
            </w:r>
            <w:proofErr w:type="spellStart"/>
            <w:r>
              <w:rPr>
                <w:sz w:val="24"/>
                <w:szCs w:val="24"/>
              </w:rPr>
              <w:t>righa</w:t>
            </w:r>
            <w:proofErr w:type="spellEnd"/>
            <w:r>
              <w:rPr>
                <w:sz w:val="24"/>
                <w:szCs w:val="24"/>
              </w:rPr>
              <w:t xml:space="preserve"> specifica, colonna specifica)</w:t>
            </w:r>
          </w:p>
        </w:tc>
      </w:tr>
      <w:tr w:rsidR="00200EBB" w14:paraId="3148AAD4" w14:textId="77777777" w:rsidTr="00200EBB">
        <w:tc>
          <w:tcPr>
            <w:tcW w:w="1838" w:type="dxa"/>
          </w:tcPr>
          <w:p w14:paraId="25AB20F8" w14:textId="77777777" w:rsidR="00200EBB" w:rsidRDefault="00200EBB" w:rsidP="00CE3A70">
            <w:pPr>
              <w:tabs>
                <w:tab w:val="left" w:pos="3090"/>
              </w:tabs>
              <w:rPr>
                <w:sz w:val="24"/>
                <w:szCs w:val="24"/>
              </w:rPr>
            </w:pPr>
          </w:p>
        </w:tc>
        <w:tc>
          <w:tcPr>
            <w:tcW w:w="7790" w:type="dxa"/>
          </w:tcPr>
          <w:p w14:paraId="311C99E5" w14:textId="69EF96D5" w:rsidR="00200EBB" w:rsidRDefault="00200EBB" w:rsidP="00CE3A70">
            <w:pPr>
              <w:tabs>
                <w:tab w:val="left" w:pos="309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Disply</w:t>
            </w:r>
            <w:proofErr w:type="spellEnd"/>
            <w:r>
              <w:rPr>
                <w:sz w:val="24"/>
                <w:szCs w:val="24"/>
              </w:rPr>
              <w:t xml:space="preserve"> dei dati in modo leggibile</w:t>
            </w:r>
          </w:p>
        </w:tc>
      </w:tr>
      <w:tr w:rsidR="00200EBB" w14:paraId="23DA9260" w14:textId="77777777" w:rsidTr="00200EBB">
        <w:tc>
          <w:tcPr>
            <w:tcW w:w="1838" w:type="dxa"/>
          </w:tcPr>
          <w:p w14:paraId="4BCE492D" w14:textId="77777777" w:rsidR="00200EBB" w:rsidRDefault="00200EBB" w:rsidP="00CE3A70">
            <w:pPr>
              <w:tabs>
                <w:tab w:val="left" w:pos="3090"/>
              </w:tabs>
              <w:rPr>
                <w:sz w:val="24"/>
                <w:szCs w:val="24"/>
              </w:rPr>
            </w:pPr>
          </w:p>
        </w:tc>
        <w:tc>
          <w:tcPr>
            <w:tcW w:w="7790" w:type="dxa"/>
          </w:tcPr>
          <w:p w14:paraId="43DA2C19" w14:textId="24C8625B" w:rsidR="00200EBB" w:rsidRDefault="00200EBB" w:rsidP="00200EBB">
            <w:pPr>
              <w:tabs>
                <w:tab w:val="left" w:pos="309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COMUNICAZIONE</w:t>
            </w:r>
          </w:p>
        </w:tc>
      </w:tr>
      <w:tr w:rsidR="00200EBB" w14:paraId="54564B38" w14:textId="77777777" w:rsidTr="00200EBB">
        <w:tc>
          <w:tcPr>
            <w:tcW w:w="1838" w:type="dxa"/>
          </w:tcPr>
          <w:p w14:paraId="0BADBF88" w14:textId="77777777" w:rsidR="00200EBB" w:rsidRDefault="00200EBB" w:rsidP="00CE3A70">
            <w:pPr>
              <w:tabs>
                <w:tab w:val="left" w:pos="3090"/>
              </w:tabs>
              <w:rPr>
                <w:sz w:val="24"/>
                <w:szCs w:val="24"/>
              </w:rPr>
            </w:pPr>
          </w:p>
        </w:tc>
        <w:tc>
          <w:tcPr>
            <w:tcW w:w="7790" w:type="dxa"/>
          </w:tcPr>
          <w:p w14:paraId="23998A2B" w14:textId="77777777" w:rsidR="00200EBB" w:rsidRDefault="00200EBB" w:rsidP="00CE3A70">
            <w:pPr>
              <w:tabs>
                <w:tab w:val="left" w:pos="3090"/>
              </w:tabs>
              <w:rPr>
                <w:sz w:val="24"/>
                <w:szCs w:val="24"/>
              </w:rPr>
            </w:pPr>
          </w:p>
        </w:tc>
      </w:tr>
      <w:tr w:rsidR="00200EBB" w14:paraId="076B62E1" w14:textId="77777777" w:rsidTr="00200EBB">
        <w:tc>
          <w:tcPr>
            <w:tcW w:w="1838" w:type="dxa"/>
          </w:tcPr>
          <w:p w14:paraId="5E68623D" w14:textId="77777777" w:rsidR="00200EBB" w:rsidRDefault="00200EBB" w:rsidP="00CE3A70">
            <w:pPr>
              <w:tabs>
                <w:tab w:val="left" w:pos="3090"/>
              </w:tabs>
              <w:rPr>
                <w:sz w:val="24"/>
                <w:szCs w:val="24"/>
              </w:rPr>
            </w:pPr>
          </w:p>
        </w:tc>
        <w:tc>
          <w:tcPr>
            <w:tcW w:w="7790" w:type="dxa"/>
          </w:tcPr>
          <w:p w14:paraId="658DAE7A" w14:textId="77777777" w:rsidR="00200EBB" w:rsidRDefault="00200EBB" w:rsidP="00CE3A70">
            <w:pPr>
              <w:tabs>
                <w:tab w:val="left" w:pos="3090"/>
              </w:tabs>
              <w:rPr>
                <w:sz w:val="24"/>
                <w:szCs w:val="24"/>
              </w:rPr>
            </w:pPr>
          </w:p>
        </w:tc>
      </w:tr>
      <w:tr w:rsidR="00200EBB" w14:paraId="56780E95" w14:textId="77777777" w:rsidTr="00200EBB">
        <w:tc>
          <w:tcPr>
            <w:tcW w:w="1838" w:type="dxa"/>
          </w:tcPr>
          <w:p w14:paraId="4591C966" w14:textId="77777777" w:rsidR="00200EBB" w:rsidRDefault="00200EBB" w:rsidP="00CE3A70">
            <w:pPr>
              <w:tabs>
                <w:tab w:val="left" w:pos="3090"/>
              </w:tabs>
              <w:rPr>
                <w:sz w:val="24"/>
                <w:szCs w:val="24"/>
              </w:rPr>
            </w:pPr>
          </w:p>
        </w:tc>
        <w:tc>
          <w:tcPr>
            <w:tcW w:w="7790" w:type="dxa"/>
          </w:tcPr>
          <w:p w14:paraId="04E814F1" w14:textId="77777777" w:rsidR="00200EBB" w:rsidRDefault="00200EBB" w:rsidP="00CE3A70">
            <w:pPr>
              <w:tabs>
                <w:tab w:val="left" w:pos="3090"/>
              </w:tabs>
              <w:rPr>
                <w:sz w:val="24"/>
                <w:szCs w:val="24"/>
              </w:rPr>
            </w:pPr>
          </w:p>
        </w:tc>
      </w:tr>
      <w:tr w:rsidR="00200EBB" w14:paraId="59601688" w14:textId="77777777" w:rsidTr="00200EBB">
        <w:tc>
          <w:tcPr>
            <w:tcW w:w="1838" w:type="dxa"/>
          </w:tcPr>
          <w:p w14:paraId="64152B4C" w14:textId="77777777" w:rsidR="00200EBB" w:rsidRDefault="00200EBB" w:rsidP="00CE3A70">
            <w:pPr>
              <w:tabs>
                <w:tab w:val="left" w:pos="3090"/>
              </w:tabs>
              <w:rPr>
                <w:sz w:val="24"/>
                <w:szCs w:val="24"/>
              </w:rPr>
            </w:pPr>
          </w:p>
        </w:tc>
        <w:tc>
          <w:tcPr>
            <w:tcW w:w="7790" w:type="dxa"/>
          </w:tcPr>
          <w:p w14:paraId="1B2AF0AE" w14:textId="77777777" w:rsidR="00200EBB" w:rsidRDefault="00200EBB" w:rsidP="00CE3A70">
            <w:pPr>
              <w:tabs>
                <w:tab w:val="left" w:pos="3090"/>
              </w:tabs>
              <w:rPr>
                <w:sz w:val="24"/>
                <w:szCs w:val="24"/>
              </w:rPr>
            </w:pPr>
          </w:p>
        </w:tc>
      </w:tr>
      <w:tr w:rsidR="00200EBB" w14:paraId="350758A1" w14:textId="77777777" w:rsidTr="00200EBB">
        <w:tc>
          <w:tcPr>
            <w:tcW w:w="1838" w:type="dxa"/>
          </w:tcPr>
          <w:p w14:paraId="00002BA4" w14:textId="77777777" w:rsidR="00200EBB" w:rsidRDefault="00200EBB" w:rsidP="00CE3A70">
            <w:pPr>
              <w:tabs>
                <w:tab w:val="left" w:pos="3090"/>
              </w:tabs>
              <w:rPr>
                <w:sz w:val="24"/>
                <w:szCs w:val="24"/>
              </w:rPr>
            </w:pPr>
          </w:p>
        </w:tc>
        <w:tc>
          <w:tcPr>
            <w:tcW w:w="7790" w:type="dxa"/>
          </w:tcPr>
          <w:p w14:paraId="2196E622" w14:textId="77777777" w:rsidR="00200EBB" w:rsidRDefault="00200EBB" w:rsidP="00CE3A70">
            <w:pPr>
              <w:tabs>
                <w:tab w:val="left" w:pos="3090"/>
              </w:tabs>
              <w:rPr>
                <w:sz w:val="24"/>
                <w:szCs w:val="24"/>
              </w:rPr>
            </w:pPr>
          </w:p>
        </w:tc>
      </w:tr>
      <w:tr w:rsidR="00200EBB" w14:paraId="68B6D58D" w14:textId="77777777" w:rsidTr="00200EBB">
        <w:tc>
          <w:tcPr>
            <w:tcW w:w="1838" w:type="dxa"/>
          </w:tcPr>
          <w:p w14:paraId="2512B575" w14:textId="77777777" w:rsidR="00200EBB" w:rsidRDefault="00200EBB" w:rsidP="00CE3A70">
            <w:pPr>
              <w:tabs>
                <w:tab w:val="left" w:pos="3090"/>
              </w:tabs>
              <w:rPr>
                <w:sz w:val="24"/>
                <w:szCs w:val="24"/>
              </w:rPr>
            </w:pPr>
          </w:p>
        </w:tc>
        <w:tc>
          <w:tcPr>
            <w:tcW w:w="7790" w:type="dxa"/>
          </w:tcPr>
          <w:p w14:paraId="59C8000D" w14:textId="77777777" w:rsidR="00200EBB" w:rsidRDefault="00200EBB" w:rsidP="00CE3A70">
            <w:pPr>
              <w:tabs>
                <w:tab w:val="left" w:pos="3090"/>
              </w:tabs>
              <w:rPr>
                <w:sz w:val="24"/>
                <w:szCs w:val="24"/>
              </w:rPr>
            </w:pPr>
          </w:p>
        </w:tc>
      </w:tr>
    </w:tbl>
    <w:p w14:paraId="08CFF673" w14:textId="77777777" w:rsidR="00200EBB" w:rsidRDefault="00200EBB" w:rsidP="00CE3A70">
      <w:pPr>
        <w:tabs>
          <w:tab w:val="left" w:pos="3090"/>
        </w:tabs>
        <w:rPr>
          <w:sz w:val="24"/>
          <w:szCs w:val="24"/>
        </w:rPr>
      </w:pPr>
    </w:p>
    <w:p w14:paraId="75C8E9CB" w14:textId="316B7972" w:rsidR="00200EBB" w:rsidRDefault="00200EBB" w:rsidP="00200EBB">
      <w:pPr>
        <w:rPr>
          <w:sz w:val="24"/>
          <w:szCs w:val="24"/>
        </w:rPr>
      </w:pPr>
      <w:r>
        <w:rPr>
          <w:sz w:val="24"/>
          <w:szCs w:val="24"/>
        </w:rPr>
        <w:t>REQUISITI TECNICI:</w:t>
      </w:r>
    </w:p>
    <w:p w14:paraId="5EF1F26F" w14:textId="682CE5E8" w:rsidR="00F4733F" w:rsidRDefault="00F4733F" w:rsidP="00200EBB">
      <w:pPr>
        <w:rPr>
          <w:sz w:val="24"/>
          <w:szCs w:val="24"/>
        </w:rPr>
      </w:pPr>
      <w:r>
        <w:rPr>
          <w:sz w:val="24"/>
          <w:szCs w:val="24"/>
        </w:rPr>
        <w:t xml:space="preserve">Per la comunicazione uso i </w:t>
      </w:r>
      <w:proofErr w:type="spellStart"/>
      <w:r>
        <w:rPr>
          <w:sz w:val="24"/>
          <w:szCs w:val="24"/>
        </w:rPr>
        <w:t>socket</w:t>
      </w:r>
      <w:proofErr w:type="spellEnd"/>
      <w:r>
        <w:rPr>
          <w:sz w:val="24"/>
          <w:szCs w:val="24"/>
        </w:rPr>
        <w:t xml:space="preserve"> di java.</w:t>
      </w:r>
    </w:p>
    <w:p w14:paraId="1D7CE334" w14:textId="064D8EDC" w:rsidR="00F4733F" w:rsidRDefault="00F4733F" w:rsidP="00200EBB">
      <w:pPr>
        <w:rPr>
          <w:sz w:val="24"/>
          <w:szCs w:val="24"/>
        </w:rPr>
      </w:pPr>
      <w:r>
        <w:rPr>
          <w:sz w:val="24"/>
          <w:szCs w:val="24"/>
        </w:rPr>
        <w:t xml:space="preserve">Gestione di </w:t>
      </w:r>
      <w:proofErr w:type="spellStart"/>
      <w:r>
        <w:rPr>
          <w:sz w:val="24"/>
          <w:szCs w:val="24"/>
        </w:rPr>
        <w:t>piu</w:t>
      </w:r>
      <w:proofErr w:type="spellEnd"/>
      <w:r>
        <w:rPr>
          <w:sz w:val="24"/>
          <w:szCs w:val="24"/>
        </w:rPr>
        <w:t xml:space="preserve"> client contemporaneamente</w:t>
      </w:r>
    </w:p>
    <w:p w14:paraId="01FB8B75" w14:textId="77777777" w:rsidR="00200EBB" w:rsidRDefault="00200EBB" w:rsidP="00200EBB">
      <w:pPr>
        <w:rPr>
          <w:sz w:val="24"/>
          <w:szCs w:val="24"/>
        </w:rPr>
      </w:pPr>
    </w:p>
    <w:p w14:paraId="067E3218" w14:textId="5F6A0981" w:rsidR="00200EBB" w:rsidRPr="00200EBB" w:rsidRDefault="00200EBB" w:rsidP="00200EBB">
      <w:pPr>
        <w:rPr>
          <w:sz w:val="24"/>
          <w:szCs w:val="24"/>
        </w:rPr>
        <w:sectPr w:rsidR="00200EBB" w:rsidRPr="00200EBB" w:rsidSect="003E70E3">
          <w:headerReference w:type="default" r:id="rId12"/>
          <w:footerReference w:type="default" r:id="rId13"/>
          <w:pgSz w:w="11906" w:h="16838"/>
          <w:pgMar w:top="1417" w:right="1134" w:bottom="1134" w:left="1134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708"/>
          <w:titlePg/>
          <w:docGrid w:linePitch="360"/>
        </w:sectPr>
      </w:pPr>
    </w:p>
    <w:p w14:paraId="28E8D01F" w14:textId="2226770E" w:rsidR="0046446C" w:rsidRDefault="0046446C" w:rsidP="00243E18">
      <w:pPr>
        <w:rPr>
          <w:b/>
          <w:sz w:val="24"/>
          <w:szCs w:val="24"/>
        </w:rPr>
        <w:sectPr w:rsidR="0046446C" w:rsidSect="00243E18">
          <w:pgSz w:w="11906" w:h="16838"/>
          <w:pgMar w:top="1134" w:right="1134" w:bottom="1417" w:left="1134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14:paraId="0684F148" w14:textId="09AE432E" w:rsidR="00A30F86" w:rsidRDefault="002C12E9" w:rsidP="00243E18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SVILUPPO TEORICO (DA EDITARE CON MS WORD) - </w:t>
      </w:r>
      <w:r w:rsidR="00A30F86">
        <w:rPr>
          <w:b/>
          <w:sz w:val="24"/>
          <w:szCs w:val="24"/>
        </w:rPr>
        <w:t>GRAFICI</w:t>
      </w:r>
      <w:r w:rsidR="00E07356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e TABELLE</w:t>
      </w:r>
      <w:r w:rsidR="00E07356">
        <w:rPr>
          <w:b/>
          <w:sz w:val="24"/>
          <w:szCs w:val="24"/>
        </w:rPr>
        <w:t xml:space="preserve"> (integrazione con Excel)</w:t>
      </w:r>
    </w:p>
    <w:p w14:paraId="16094D43" w14:textId="0C2ACBB4" w:rsidR="002C12E9" w:rsidRDefault="002C12E9" w:rsidP="002C12E9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Per le formule usare </w:t>
      </w:r>
      <w:proofErr w:type="spellStart"/>
      <w:r>
        <w:rPr>
          <w:b/>
          <w:sz w:val="24"/>
          <w:szCs w:val="24"/>
        </w:rPr>
        <w:t>l’equation</w:t>
      </w:r>
      <w:proofErr w:type="spellEnd"/>
      <w:r>
        <w:rPr>
          <w:b/>
          <w:sz w:val="24"/>
          <w:szCs w:val="24"/>
        </w:rPr>
        <w:t xml:space="preserve"> editor di </w:t>
      </w:r>
      <w:r w:rsidR="00423B55">
        <w:rPr>
          <w:b/>
          <w:sz w:val="24"/>
          <w:szCs w:val="24"/>
        </w:rPr>
        <w:t xml:space="preserve">MS </w:t>
      </w:r>
      <w:r>
        <w:rPr>
          <w:b/>
          <w:sz w:val="24"/>
          <w:szCs w:val="24"/>
        </w:rPr>
        <w:t>Word</w:t>
      </w:r>
    </w:p>
    <w:p w14:paraId="0B293DF0" w14:textId="5202A3CE" w:rsidR="009850D4" w:rsidRDefault="009850D4" w:rsidP="002C12E9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Eventuali schemi elettrici </w:t>
      </w:r>
      <w:r w:rsidR="00E06662">
        <w:rPr>
          <w:b/>
          <w:sz w:val="24"/>
          <w:szCs w:val="24"/>
        </w:rPr>
        <w:t xml:space="preserve">vanno editati con </w:t>
      </w:r>
      <w:proofErr w:type="spellStart"/>
      <w:r w:rsidR="00E06662">
        <w:rPr>
          <w:b/>
          <w:sz w:val="24"/>
          <w:szCs w:val="24"/>
        </w:rPr>
        <w:t>Multisim</w:t>
      </w:r>
      <w:proofErr w:type="spellEnd"/>
      <w:r w:rsidR="00E06662">
        <w:rPr>
          <w:b/>
          <w:sz w:val="24"/>
          <w:szCs w:val="24"/>
        </w:rPr>
        <w:t xml:space="preserve"> e qui inseriti e commentati.</w:t>
      </w:r>
    </w:p>
    <w:p w14:paraId="35291D97" w14:textId="77777777" w:rsidR="005B6F26" w:rsidRDefault="005B6F26" w:rsidP="00766B0B">
      <w:pPr>
        <w:rPr>
          <w:b/>
          <w:sz w:val="24"/>
          <w:szCs w:val="24"/>
        </w:rPr>
      </w:pPr>
    </w:p>
    <w:p w14:paraId="0560F9CF" w14:textId="77777777" w:rsidR="005B6F26" w:rsidRDefault="005B6F26" w:rsidP="00766B0B">
      <w:pPr>
        <w:rPr>
          <w:b/>
          <w:sz w:val="24"/>
          <w:szCs w:val="24"/>
        </w:rPr>
      </w:pPr>
    </w:p>
    <w:p w14:paraId="745C2667" w14:textId="77777777" w:rsidR="005B6F26" w:rsidRDefault="005B6F26" w:rsidP="00766B0B">
      <w:pPr>
        <w:rPr>
          <w:b/>
          <w:sz w:val="24"/>
          <w:szCs w:val="24"/>
        </w:rPr>
        <w:sectPr w:rsidR="005B6F26" w:rsidSect="000078F5">
          <w:pgSz w:w="11906" w:h="16838"/>
          <w:pgMar w:top="1417" w:right="1134" w:bottom="1134" w:left="1134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14:paraId="0E3A4411" w14:textId="16E86AF4" w:rsidR="00A44E80" w:rsidRDefault="00CA0C60" w:rsidP="00766B0B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Class </w:t>
      </w:r>
      <w:proofErr w:type="spellStart"/>
      <w:r>
        <w:rPr>
          <w:b/>
          <w:sz w:val="24"/>
          <w:szCs w:val="24"/>
        </w:rPr>
        <w:t>diagram</w:t>
      </w:r>
      <w:proofErr w:type="spellEnd"/>
    </w:p>
    <w:p w14:paraId="2158C42F" w14:textId="77777777" w:rsidR="00A30F86" w:rsidRPr="000078F5" w:rsidRDefault="00A30F86" w:rsidP="00766B0B">
      <w:pPr>
        <w:rPr>
          <w:b/>
          <w:sz w:val="24"/>
          <w:szCs w:val="24"/>
        </w:rPr>
      </w:pPr>
    </w:p>
    <w:p w14:paraId="656B0308" w14:textId="77777777" w:rsidR="00D05616" w:rsidRDefault="001718D0" w:rsidP="00766B0B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sdt>
        <w:sdtPr>
          <w:rPr>
            <w:sz w:val="24"/>
            <w:szCs w:val="24"/>
          </w:rPr>
          <w:alias w:val="breadboard"/>
          <w:tag w:val="breadboard"/>
          <w:id w:val="-730915167"/>
          <w:showingPlcHdr/>
          <w:picture/>
        </w:sdtPr>
        <w:sdtEndPr/>
        <w:sdtContent>
          <w:r w:rsidR="00F35DC4">
            <w:rPr>
              <w:noProof/>
              <w:sz w:val="24"/>
              <w:szCs w:val="24"/>
              <w:lang w:eastAsia="it-IT"/>
            </w:rPr>
            <w:drawing>
              <wp:inline distT="0" distB="0" distL="0" distR="0" wp14:anchorId="51E05314" wp14:editId="25E0110A">
                <wp:extent cx="6029325" cy="2352675"/>
                <wp:effectExtent l="0" t="0" r="9525" b="9525"/>
                <wp:docPr id="7" name="Immagin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29325" cy="2352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sdtContent>
      </w:sdt>
    </w:p>
    <w:p w14:paraId="6EA467CC" w14:textId="77777777" w:rsidR="00100A07" w:rsidRDefault="00100A07" w:rsidP="00766B0B">
      <w:pPr>
        <w:rPr>
          <w:sz w:val="24"/>
          <w:szCs w:val="24"/>
        </w:rPr>
      </w:pPr>
    </w:p>
    <w:p w14:paraId="050FCD69" w14:textId="066D37F6" w:rsidR="00100A07" w:rsidRDefault="00CA0C60" w:rsidP="00100A07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Activity </w:t>
      </w:r>
      <w:proofErr w:type="spellStart"/>
      <w:r>
        <w:rPr>
          <w:b/>
          <w:sz w:val="24"/>
          <w:szCs w:val="24"/>
        </w:rPr>
        <w:t>diagram</w:t>
      </w:r>
      <w:proofErr w:type="spellEnd"/>
    </w:p>
    <w:p w14:paraId="769423FD" w14:textId="4FD2289C" w:rsidR="005B6F26" w:rsidRPr="00CA0C60" w:rsidRDefault="00100A07" w:rsidP="00CA0C6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00CBDAB7" wp14:editId="60A8AD7E">
            <wp:extent cx="6029325" cy="2352675"/>
            <wp:effectExtent l="0" t="0" r="9525" b="9525"/>
            <wp:docPr id="2090972602" name="Immagine 2090972602" descr="Immagine che contiene bianc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72602" name="Immagine 2090972602" descr="Immagine che contiene bianco, design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58CF5" w14:textId="77777777" w:rsidR="0074052C" w:rsidRDefault="0074052C" w:rsidP="00766B0B">
      <w:pPr>
        <w:rPr>
          <w:sz w:val="24"/>
          <w:szCs w:val="24"/>
        </w:rPr>
      </w:pPr>
    </w:p>
    <w:sectPr w:rsidR="0074052C" w:rsidSect="000078F5">
      <w:pgSz w:w="11906" w:h="16838"/>
      <w:pgMar w:top="1417" w:right="1134" w:bottom="1134" w:left="1134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4EABD9" w14:textId="77777777" w:rsidR="00E5460C" w:rsidRDefault="00E5460C" w:rsidP="00766B0B">
      <w:pPr>
        <w:spacing w:after="0" w:line="240" w:lineRule="auto"/>
      </w:pPr>
      <w:r>
        <w:separator/>
      </w:r>
    </w:p>
  </w:endnote>
  <w:endnote w:type="continuationSeparator" w:id="0">
    <w:p w14:paraId="150715CB" w14:textId="77777777" w:rsidR="00E5460C" w:rsidRDefault="00E5460C" w:rsidP="00766B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61F6FE5-7C78-4E78-A8D5-C86A6DD2EE0B}"/>
    <w:embedBold r:id="rId2" w:fontKey="{4F886E24-AB06-45DB-9FB4-79762518C87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377464"/>
      <w:docPartObj>
        <w:docPartGallery w:val="Page Numbers (Bottom of Page)"/>
        <w:docPartUnique/>
      </w:docPartObj>
    </w:sdtPr>
    <w:sdtEndPr/>
    <w:sdtContent>
      <w:p w14:paraId="28927074" w14:textId="77777777" w:rsidR="001E506E" w:rsidRDefault="001E506E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7FD3">
          <w:rPr>
            <w:noProof/>
          </w:rPr>
          <w:t>4</w:t>
        </w:r>
        <w:r>
          <w:fldChar w:fldCharType="end"/>
        </w:r>
      </w:p>
    </w:sdtContent>
  </w:sdt>
  <w:p w14:paraId="14F0D9ED" w14:textId="77777777" w:rsidR="001E506E" w:rsidRDefault="001E506E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3C7922" w14:textId="77777777" w:rsidR="00E5460C" w:rsidRDefault="00E5460C" w:rsidP="00766B0B">
      <w:pPr>
        <w:spacing w:after="0" w:line="240" w:lineRule="auto"/>
      </w:pPr>
      <w:r>
        <w:separator/>
      </w:r>
    </w:p>
  </w:footnote>
  <w:footnote w:type="continuationSeparator" w:id="0">
    <w:p w14:paraId="1690EF4E" w14:textId="77777777" w:rsidR="00E5460C" w:rsidRDefault="00E5460C" w:rsidP="00766B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98A4C" w14:textId="77777777" w:rsidR="00766B0B" w:rsidRDefault="00766B0B">
    <w:pPr>
      <w:pStyle w:val="Intestazione"/>
    </w:pPr>
    <w:r>
      <w:rPr>
        <w:noProof/>
        <w:lang w:eastAsia="it-IT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0476EA3" wp14:editId="6F6C33AF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ttango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o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73D6E25D" w14:textId="68302B5C" w:rsidR="00766B0B" w:rsidRDefault="00594A21">
                              <w:pPr>
                                <w:pStyle w:val="Intestazion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RELAZIONE DI SISTEMI E RETI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20476EA3" id="Rettangolo 197" o:spid="_x0000_s105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o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73D6E25D" w14:textId="68302B5C" w:rsidR="00766B0B" w:rsidRDefault="00594A21">
                        <w:pPr>
                          <w:pStyle w:val="Intestazion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RELAZIONE DI SISTEMI E RETI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9709B"/>
    <w:multiLevelType w:val="hybridMultilevel"/>
    <w:tmpl w:val="8DD0DABC"/>
    <w:lvl w:ilvl="0" w:tplc="B6C4F64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proofState w:spelling="clean" w:grammar="clean"/>
  <w:attachedTemplate r:id="rId1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2E9"/>
    <w:rsid w:val="000078F5"/>
    <w:rsid w:val="00016F6B"/>
    <w:rsid w:val="00034B65"/>
    <w:rsid w:val="0003750E"/>
    <w:rsid w:val="000D1A39"/>
    <w:rsid w:val="000E76A2"/>
    <w:rsid w:val="00100A07"/>
    <w:rsid w:val="001237F3"/>
    <w:rsid w:val="001718D0"/>
    <w:rsid w:val="00190767"/>
    <w:rsid w:val="001E506E"/>
    <w:rsid w:val="001E775F"/>
    <w:rsid w:val="00200EBB"/>
    <w:rsid w:val="00243E18"/>
    <w:rsid w:val="002A2677"/>
    <w:rsid w:val="002C12E9"/>
    <w:rsid w:val="002C7E75"/>
    <w:rsid w:val="002F4F68"/>
    <w:rsid w:val="00326B6D"/>
    <w:rsid w:val="00335863"/>
    <w:rsid w:val="003E70E3"/>
    <w:rsid w:val="00414713"/>
    <w:rsid w:val="00423B55"/>
    <w:rsid w:val="0046446C"/>
    <w:rsid w:val="004A444E"/>
    <w:rsid w:val="004A6C64"/>
    <w:rsid w:val="004B2008"/>
    <w:rsid w:val="004B4CDF"/>
    <w:rsid w:val="00530264"/>
    <w:rsid w:val="00535A86"/>
    <w:rsid w:val="005533FE"/>
    <w:rsid w:val="00580A25"/>
    <w:rsid w:val="00594A21"/>
    <w:rsid w:val="005A796C"/>
    <w:rsid w:val="005B4F38"/>
    <w:rsid w:val="005B6F26"/>
    <w:rsid w:val="005B7FD3"/>
    <w:rsid w:val="005D48C9"/>
    <w:rsid w:val="00621C08"/>
    <w:rsid w:val="0066095D"/>
    <w:rsid w:val="0069510A"/>
    <w:rsid w:val="006E7A9C"/>
    <w:rsid w:val="0074052C"/>
    <w:rsid w:val="0074709C"/>
    <w:rsid w:val="00751AB8"/>
    <w:rsid w:val="00766B0B"/>
    <w:rsid w:val="00774197"/>
    <w:rsid w:val="008313B6"/>
    <w:rsid w:val="008451F1"/>
    <w:rsid w:val="00854E5E"/>
    <w:rsid w:val="0089697D"/>
    <w:rsid w:val="008E2BF9"/>
    <w:rsid w:val="00956A5B"/>
    <w:rsid w:val="009850D4"/>
    <w:rsid w:val="009A3480"/>
    <w:rsid w:val="009B789C"/>
    <w:rsid w:val="009F4FE3"/>
    <w:rsid w:val="00A17BB7"/>
    <w:rsid w:val="00A204BE"/>
    <w:rsid w:val="00A30F86"/>
    <w:rsid w:val="00A334DD"/>
    <w:rsid w:val="00A44E80"/>
    <w:rsid w:val="00A75186"/>
    <w:rsid w:val="00B02F82"/>
    <w:rsid w:val="00B229ED"/>
    <w:rsid w:val="00B334E6"/>
    <w:rsid w:val="00B62C0E"/>
    <w:rsid w:val="00C17EE7"/>
    <w:rsid w:val="00C4304C"/>
    <w:rsid w:val="00C5207A"/>
    <w:rsid w:val="00CA0C60"/>
    <w:rsid w:val="00CE3A70"/>
    <w:rsid w:val="00D05616"/>
    <w:rsid w:val="00D56F6D"/>
    <w:rsid w:val="00DF02AC"/>
    <w:rsid w:val="00E06662"/>
    <w:rsid w:val="00E07356"/>
    <w:rsid w:val="00E15C8B"/>
    <w:rsid w:val="00E3331C"/>
    <w:rsid w:val="00E40FEE"/>
    <w:rsid w:val="00E5460C"/>
    <w:rsid w:val="00E575E9"/>
    <w:rsid w:val="00E67026"/>
    <w:rsid w:val="00EC5065"/>
    <w:rsid w:val="00EE548E"/>
    <w:rsid w:val="00F02280"/>
    <w:rsid w:val="00F35DC4"/>
    <w:rsid w:val="00F4733F"/>
    <w:rsid w:val="00F72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A03822"/>
  <w15:chartTrackingRefBased/>
  <w15:docId w15:val="{5238D486-981D-4AA1-8E23-ED4D6B456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B334E6"/>
    <w:rPr>
      <w:color w:val="808080"/>
    </w:rPr>
  </w:style>
  <w:style w:type="paragraph" w:styleId="Intestazione">
    <w:name w:val="header"/>
    <w:basedOn w:val="Normale"/>
    <w:link w:val="IntestazioneCarattere"/>
    <w:uiPriority w:val="99"/>
    <w:unhideWhenUsed/>
    <w:rsid w:val="00766B0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66B0B"/>
  </w:style>
  <w:style w:type="paragraph" w:styleId="Pidipagina">
    <w:name w:val="footer"/>
    <w:basedOn w:val="Normale"/>
    <w:link w:val="PidipaginaCarattere"/>
    <w:uiPriority w:val="99"/>
    <w:unhideWhenUsed/>
    <w:rsid w:val="00766B0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66B0B"/>
  </w:style>
  <w:style w:type="table" w:styleId="Grigliatabella">
    <w:name w:val="Table Grid"/>
    <w:basedOn w:val="Tabellanormale"/>
    <w:uiPriority w:val="39"/>
    <w:rsid w:val="00766B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imandocommento">
    <w:name w:val="annotation reference"/>
    <w:basedOn w:val="Carpredefinitoparagrafo"/>
    <w:uiPriority w:val="99"/>
    <w:semiHidden/>
    <w:unhideWhenUsed/>
    <w:rsid w:val="00B229ED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B229ED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B229ED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B229ED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B229ED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229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229ED"/>
    <w:rPr>
      <w:rFonts w:ascii="Segoe UI" w:hAnsi="Segoe UI" w:cs="Segoe UI"/>
      <w:sz w:val="18"/>
      <w:szCs w:val="18"/>
    </w:rPr>
  </w:style>
  <w:style w:type="paragraph" w:styleId="Nessunaspaziatura">
    <w:name w:val="No Spacing"/>
    <w:link w:val="NessunaspaziaturaCarattere"/>
    <w:uiPriority w:val="1"/>
    <w:qFormat/>
    <w:rsid w:val="003E70E3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3E70E3"/>
    <w:rPr>
      <w:rFonts w:eastAsiaTheme="minorEastAsia"/>
      <w:lang w:eastAsia="it-IT"/>
    </w:rPr>
  </w:style>
  <w:style w:type="paragraph" w:styleId="Paragrafoelenco">
    <w:name w:val="List Paragraph"/>
    <w:basedOn w:val="Normale"/>
    <w:uiPriority w:val="34"/>
    <w:qFormat/>
    <w:rsid w:val="008313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ssa\Documents\RelazioneElettronic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AA24C5AA61D4B2FAC100502AC0DCDF4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827926F7-D854-43A2-9837-F4765F09BC29}"/>
      </w:docPartPr>
      <w:docPartBody>
        <w:p w:rsidR="005F24BA" w:rsidRDefault="005F24BA">
          <w:pPr>
            <w:pStyle w:val="DAA24C5AA61D4B2FAC100502AC0DCDF4"/>
          </w:pPr>
          <w:r>
            <w:rPr>
              <w:color w:val="FFFFFF" w:themeColor="background1"/>
              <w:sz w:val="28"/>
              <w:szCs w:val="28"/>
            </w:rPr>
            <w:t>[Data]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4BA"/>
    <w:rsid w:val="00326B6D"/>
    <w:rsid w:val="00547F2B"/>
    <w:rsid w:val="005F24BA"/>
    <w:rsid w:val="0069510A"/>
    <w:rsid w:val="00A74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5F24BA"/>
    <w:rPr>
      <w:color w:val="808080"/>
    </w:rPr>
  </w:style>
  <w:style w:type="paragraph" w:customStyle="1" w:styleId="DAA24C5AA61D4B2FAC100502AC0DCDF4">
    <w:name w:val="DAA24C5AA61D4B2FAC100502AC0DCDF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2025-04-01T00:00:00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73838D4B7842D42BB734E0D1005856A" ma:contentTypeVersion="13" ma:contentTypeDescription="Creare un nuovo documento." ma:contentTypeScope="" ma:versionID="bd17359d994b2800bc6b229e241fddfa">
  <xsd:schema xmlns:xsd="http://www.w3.org/2001/XMLSchema" xmlns:xs="http://www.w3.org/2001/XMLSchema" xmlns:p="http://schemas.microsoft.com/office/2006/metadata/properties" xmlns:ns3="0b9532c9-1e24-469a-832f-3278c74fab6b" xmlns:ns4="3a15e6af-edf4-4a69-b856-39593768b579" targetNamespace="http://schemas.microsoft.com/office/2006/metadata/properties" ma:root="true" ma:fieldsID="6ac6e9d3bbbab8f1dbdcca136c4980a2" ns3:_="" ns4:_="">
    <xsd:import namespace="0b9532c9-1e24-469a-832f-3278c74fab6b"/>
    <xsd:import namespace="3a15e6af-edf4-4a69-b856-39593768b57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9532c9-1e24-469a-832f-3278c74fab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15e6af-edf4-4a69-b856-39593768b579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b9532c9-1e24-469a-832f-3278c74fab6b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496675B-915E-4EDA-8604-3BF6DA0F2F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9532c9-1e24-469a-832f-3278c74fab6b"/>
    <ds:schemaRef ds:uri="3a15e6af-edf4-4a69-b856-39593768b5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F2C9777-03A9-4B14-97C7-4E4A30E1481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4F77D8F-721E-4BB1-A571-22A0CF696178}">
  <ds:schemaRefs>
    <ds:schemaRef ds:uri="http://schemas.microsoft.com/office/2006/metadata/properties"/>
    <ds:schemaRef ds:uri="http://schemas.microsoft.com/office/infopath/2007/PartnerControls"/>
    <ds:schemaRef ds:uri="0b9532c9-1e24-469a-832f-3278c74fab6b"/>
  </ds:schemaRefs>
</ds:datastoreItem>
</file>

<file path=customXml/itemProps5.xml><?xml version="1.0" encoding="utf-8"?>
<ds:datastoreItem xmlns:ds="http://schemas.openxmlformats.org/officeDocument/2006/customXml" ds:itemID="{40EEBCA7-855A-4262-8E9D-6532002A3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RelazioneElettronica.dotx</Template>
  <TotalTime>30</TotalTime>
  <Pages>5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RELAZIONE DI SISTEMI E RETI</vt:lpstr>
    </vt:vector>
  </TitlesOfParts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RELAZIONE DI SISTEMI E RETI</dc:title>
  <dc:subject/>
  <dc:creator>Duso Damiano</dc:creator>
  <cp:keywords/>
  <dc:description/>
  <cp:lastModifiedBy>Duso Damiano</cp:lastModifiedBy>
  <cp:revision>3</cp:revision>
  <dcterms:created xsi:type="dcterms:W3CDTF">2025-04-01T11:19:00Z</dcterms:created>
  <dcterms:modified xsi:type="dcterms:W3CDTF">2025-04-08T11:36:00Z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0x010100F73838D4B7842D42BB734E0D1005856A</vt:lpwstr>
  </property>
</Properties>
</file>