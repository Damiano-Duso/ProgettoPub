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01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53317D09" w:rsidR="003E70E3" w:rsidRDefault="00594A21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01/04/202</w:t>
                                      </w:r>
                                      <w:r w:rsidR="00CE3A7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01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53317D09" w:rsidR="003E70E3" w:rsidRDefault="00594A21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01/04/202</w:t>
                                </w:r>
                                <w:r w:rsidR="00CE3A7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E0A7D44" w14:textId="6886C32D" w:rsidR="004B3867" w:rsidRPr="004B3867" w:rsidRDefault="008313B6" w:rsidP="004B3867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25F42942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35137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Pub e Circolari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" filled="f" stroked="f" strokeweight=".5pt">
                    <v:textbox inset="0,0,0,0">
                      <w:txbxContent>
                        <w:p w14:paraId="71471365" w14:textId="25F42942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35137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Pub e Circolari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0665AEA7" w:rsidR="003E70E3" w:rsidRPr="005B7FD3" w:rsidRDefault="00594A21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Autore:</w:t>
                                </w:r>
                              </w:p>
                              <w:p w14:paraId="31B02161" w14:textId="7014D7FD" w:rsidR="008313B6" w:rsidRPr="00594A21" w:rsidRDefault="00594A21" w:rsidP="00594A21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Damiano Duso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">
                    <v:textbox>
                      <w:txbxContent>
                        <w:p w14:paraId="4CC8428B" w14:textId="0665AEA7" w:rsidR="003E70E3" w:rsidRPr="005B7FD3" w:rsidRDefault="00594A21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sz w:val="36"/>
                              <w:szCs w:val="36"/>
                            </w:rPr>
                            <w:t>Autore:</w:t>
                          </w:r>
                        </w:p>
                        <w:p w14:paraId="31B02161" w14:textId="7014D7FD" w:rsidR="008313B6" w:rsidRPr="00594A21" w:rsidRDefault="00594A21" w:rsidP="00594A21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Damiano Duso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622BB393" w14:textId="77777777" w:rsidR="004B3867" w:rsidRDefault="004B3867" w:rsidP="00200EBB">
      <w:pPr>
        <w:rPr>
          <w:sz w:val="24"/>
          <w:szCs w:val="24"/>
        </w:rPr>
      </w:pPr>
    </w:p>
    <w:p w14:paraId="0DC00919" w14:textId="0F43737C" w:rsidR="004B3867" w:rsidRPr="004B3867" w:rsidRDefault="004B3867" w:rsidP="00200EBB">
      <w:pPr>
        <w:rPr>
          <w:b/>
          <w:bCs/>
          <w:sz w:val="36"/>
          <w:szCs w:val="36"/>
        </w:rPr>
      </w:pPr>
      <w:r w:rsidRPr="004B3867">
        <w:rPr>
          <w:b/>
          <w:bCs/>
          <w:sz w:val="36"/>
          <w:szCs w:val="36"/>
        </w:rPr>
        <w:t>Obbiettivo:</w:t>
      </w:r>
    </w:p>
    <w:p w14:paraId="26356FC1" w14:textId="23E0CBD0" w:rsidR="004B3867" w:rsidRDefault="004B3867" w:rsidP="00200EBB">
      <w:pPr>
        <w:rPr>
          <w:sz w:val="24"/>
          <w:szCs w:val="24"/>
        </w:rPr>
      </w:pPr>
      <w:r>
        <w:rPr>
          <w:sz w:val="24"/>
          <w:szCs w:val="24"/>
        </w:rPr>
        <w:t xml:space="preserve">Creare un programma java che tramite l’utilizzo di </w:t>
      </w:r>
      <w:proofErr w:type="spellStart"/>
      <w:proofErr w:type="gram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 che</w:t>
      </w:r>
      <w:proofErr w:type="gramEnd"/>
      <w:r>
        <w:rPr>
          <w:sz w:val="24"/>
          <w:szCs w:val="24"/>
        </w:rPr>
        <w:t xml:space="preserve"> permetta agli utenti di consultare un file CSV (contenete informazioni relative a pub e circolari in Italia) da remoto.</w:t>
      </w:r>
    </w:p>
    <w:p w14:paraId="27578EF1" w14:textId="77777777" w:rsidR="00271816" w:rsidRDefault="00271816" w:rsidP="00200EBB">
      <w:pPr>
        <w:rPr>
          <w:sz w:val="24"/>
          <w:szCs w:val="24"/>
        </w:rPr>
      </w:pPr>
    </w:p>
    <w:p w14:paraId="63C324A6" w14:textId="309433D5" w:rsidR="004B3867" w:rsidRPr="004B3867" w:rsidRDefault="004B3867" w:rsidP="00200EBB">
      <w:pPr>
        <w:rPr>
          <w:b/>
          <w:bCs/>
          <w:sz w:val="36"/>
          <w:szCs w:val="36"/>
        </w:rPr>
      </w:pPr>
      <w:r w:rsidRPr="004B3867">
        <w:rPr>
          <w:b/>
          <w:bCs/>
          <w:sz w:val="36"/>
          <w:szCs w:val="36"/>
        </w:rPr>
        <w:t>Requisiti:</w:t>
      </w:r>
    </w:p>
    <w:p w14:paraId="0E84A02E" w14:textId="7F539DD2" w:rsidR="004B3867" w:rsidRDefault="004B3867" w:rsidP="00200EBB">
      <w:pPr>
        <w:rPr>
          <w:sz w:val="32"/>
          <w:szCs w:val="32"/>
        </w:rPr>
      </w:pPr>
      <w:r w:rsidRPr="004B3867">
        <w:rPr>
          <w:sz w:val="32"/>
          <w:szCs w:val="32"/>
        </w:rPr>
        <w:t>Server:</w:t>
      </w:r>
    </w:p>
    <w:p w14:paraId="3D1D2604" w14:textId="67B767C5" w:rsidR="004B3867" w:rsidRDefault="004B3867" w:rsidP="00200EBB">
      <w:pPr>
        <w:rPr>
          <w:sz w:val="24"/>
          <w:szCs w:val="24"/>
        </w:rPr>
      </w:pPr>
      <w:r>
        <w:rPr>
          <w:sz w:val="24"/>
          <w:szCs w:val="24"/>
        </w:rPr>
        <w:t>Lettura file CSV</w:t>
      </w:r>
    </w:p>
    <w:p w14:paraId="74DC0FF9" w14:textId="1E14E6FD" w:rsidR="004B3867" w:rsidRDefault="004B3867" w:rsidP="00200EBB">
      <w:pPr>
        <w:rPr>
          <w:sz w:val="24"/>
          <w:szCs w:val="24"/>
        </w:rPr>
      </w:pPr>
      <w:r>
        <w:rPr>
          <w:sz w:val="24"/>
          <w:szCs w:val="24"/>
        </w:rPr>
        <w:t>Organizzazione dati in una collection</w:t>
      </w:r>
    </w:p>
    <w:p w14:paraId="25BE49BE" w14:textId="1A7F6E43" w:rsidR="004B3867" w:rsidRDefault="004B3867" w:rsidP="00200EBB">
      <w:pPr>
        <w:rPr>
          <w:sz w:val="24"/>
          <w:szCs w:val="24"/>
        </w:rPr>
      </w:pPr>
      <w:r>
        <w:rPr>
          <w:sz w:val="24"/>
          <w:szCs w:val="24"/>
        </w:rPr>
        <w:t>Ascolto richiesta client</w:t>
      </w:r>
    </w:p>
    <w:p w14:paraId="4641B04A" w14:textId="4A673189" w:rsidR="004B3867" w:rsidRDefault="004B3867" w:rsidP="00200EBB">
      <w:pPr>
        <w:rPr>
          <w:sz w:val="24"/>
          <w:szCs w:val="24"/>
        </w:rPr>
      </w:pPr>
      <w:r>
        <w:rPr>
          <w:sz w:val="24"/>
          <w:szCs w:val="24"/>
        </w:rPr>
        <w:t>Elaborazione richiesta e risposta client</w:t>
      </w:r>
    </w:p>
    <w:p w14:paraId="16C846B9" w14:textId="7676D5E1" w:rsidR="004B3867" w:rsidRPr="00271816" w:rsidRDefault="004B3867" w:rsidP="00200EBB">
      <w:pPr>
        <w:rPr>
          <w:sz w:val="24"/>
          <w:szCs w:val="24"/>
        </w:rPr>
      </w:pPr>
      <w:r w:rsidRPr="00271816">
        <w:rPr>
          <w:sz w:val="24"/>
          <w:szCs w:val="24"/>
        </w:rPr>
        <w:t>Multi thread (</w:t>
      </w:r>
      <w:r w:rsidR="00271816" w:rsidRPr="00271816">
        <w:rPr>
          <w:sz w:val="24"/>
          <w:szCs w:val="24"/>
        </w:rPr>
        <w:t>più</w:t>
      </w:r>
      <w:r w:rsidRPr="00271816">
        <w:rPr>
          <w:sz w:val="24"/>
          <w:szCs w:val="24"/>
        </w:rPr>
        <w:t xml:space="preserve"> client contemporaneamente)</w:t>
      </w:r>
    </w:p>
    <w:p w14:paraId="7AC2B559" w14:textId="1AB3FFDC" w:rsidR="004B3867" w:rsidRPr="00271816" w:rsidRDefault="004B3867" w:rsidP="00200EBB">
      <w:pPr>
        <w:rPr>
          <w:sz w:val="32"/>
          <w:szCs w:val="32"/>
        </w:rPr>
      </w:pPr>
      <w:r w:rsidRPr="00271816">
        <w:rPr>
          <w:sz w:val="32"/>
          <w:szCs w:val="32"/>
        </w:rPr>
        <w:t>Client:</w:t>
      </w:r>
    </w:p>
    <w:p w14:paraId="5FEA56DC" w14:textId="2A2E42D8" w:rsidR="004B3867" w:rsidRPr="00271816" w:rsidRDefault="004B3867" w:rsidP="00200EBB">
      <w:pPr>
        <w:rPr>
          <w:sz w:val="24"/>
          <w:szCs w:val="24"/>
        </w:rPr>
      </w:pPr>
      <w:r w:rsidRPr="00271816">
        <w:rPr>
          <w:sz w:val="24"/>
          <w:szCs w:val="24"/>
        </w:rPr>
        <w:t>Collegamento al server</w:t>
      </w:r>
    </w:p>
    <w:p w14:paraId="2FB1A29C" w14:textId="6B0F532B" w:rsidR="004B3867" w:rsidRPr="00271816" w:rsidRDefault="004B3867" w:rsidP="00200EBB">
      <w:pPr>
        <w:rPr>
          <w:sz w:val="24"/>
          <w:szCs w:val="24"/>
        </w:rPr>
      </w:pPr>
      <w:r w:rsidRPr="00271816">
        <w:rPr>
          <w:sz w:val="24"/>
          <w:szCs w:val="24"/>
        </w:rPr>
        <w:t>Invio richieste al server</w:t>
      </w:r>
    </w:p>
    <w:p w14:paraId="1C2A1841" w14:textId="0345B60E" w:rsidR="004B3867" w:rsidRDefault="004B3867" w:rsidP="00200EBB">
      <w:pPr>
        <w:rPr>
          <w:sz w:val="24"/>
          <w:szCs w:val="24"/>
        </w:rPr>
      </w:pPr>
      <w:r w:rsidRPr="00271816">
        <w:rPr>
          <w:sz w:val="24"/>
          <w:szCs w:val="24"/>
        </w:rPr>
        <w:t>Visualizzazion</w:t>
      </w:r>
      <w:r w:rsidR="00271816" w:rsidRPr="00271816">
        <w:rPr>
          <w:sz w:val="24"/>
          <w:szCs w:val="24"/>
        </w:rPr>
        <w:t xml:space="preserve">e </w:t>
      </w:r>
      <w:r w:rsidR="00271816">
        <w:rPr>
          <w:sz w:val="24"/>
          <w:szCs w:val="24"/>
        </w:rPr>
        <w:t>risposta server</w:t>
      </w:r>
    </w:p>
    <w:p w14:paraId="7248A177" w14:textId="77777777" w:rsidR="00271816" w:rsidRDefault="00271816" w:rsidP="00200EBB">
      <w:pPr>
        <w:rPr>
          <w:sz w:val="24"/>
          <w:szCs w:val="24"/>
        </w:rPr>
      </w:pPr>
    </w:p>
    <w:p w14:paraId="378EE4BF" w14:textId="526B3E7E" w:rsidR="00271816" w:rsidRPr="00271816" w:rsidRDefault="00271816" w:rsidP="00200EBB">
      <w:pPr>
        <w:rPr>
          <w:b/>
          <w:bCs/>
          <w:sz w:val="36"/>
          <w:szCs w:val="36"/>
        </w:rPr>
      </w:pPr>
      <w:r w:rsidRPr="00271816">
        <w:rPr>
          <w:b/>
          <w:bCs/>
          <w:sz w:val="36"/>
          <w:szCs w:val="36"/>
        </w:rPr>
        <w:t>Comunicazione:</w:t>
      </w:r>
    </w:p>
    <w:p w14:paraId="52FC17F6" w14:textId="1C58F495" w:rsidR="00271816" w:rsidRDefault="00271816" w:rsidP="00200EBB">
      <w:pPr>
        <w:rPr>
          <w:sz w:val="24"/>
          <w:szCs w:val="24"/>
        </w:rPr>
      </w:pPr>
      <w:r>
        <w:rPr>
          <w:sz w:val="24"/>
          <w:szCs w:val="24"/>
        </w:rPr>
        <w:t>Alla richiesta del client (GET_ROW X) il server deve interpretare la richiesta,</w:t>
      </w:r>
      <w:r w:rsidR="00916EBE">
        <w:rPr>
          <w:sz w:val="24"/>
          <w:szCs w:val="24"/>
        </w:rPr>
        <w:t xml:space="preserve"> se la richiesta </w:t>
      </w:r>
      <w:proofErr w:type="spellStart"/>
      <w:proofErr w:type="gramStart"/>
      <w:r w:rsidR="00916EBE">
        <w:rPr>
          <w:sz w:val="24"/>
          <w:szCs w:val="24"/>
        </w:rPr>
        <w:t>e’</w:t>
      </w:r>
      <w:proofErr w:type="spellEnd"/>
      <w:proofErr w:type="gramEnd"/>
      <w:r w:rsidR="00916EBE">
        <w:rPr>
          <w:sz w:val="24"/>
          <w:szCs w:val="24"/>
        </w:rPr>
        <w:t xml:space="preserve"> valida allora invia i dati, altrimenti invia un errore (ROW inesistente)</w:t>
      </w:r>
    </w:p>
    <w:p w14:paraId="23872F1F" w14:textId="77777777" w:rsidR="00916EBE" w:rsidRDefault="00916EBE" w:rsidP="00200EBB">
      <w:pPr>
        <w:rPr>
          <w:sz w:val="24"/>
          <w:szCs w:val="24"/>
        </w:rPr>
      </w:pPr>
    </w:p>
    <w:p w14:paraId="49CFA724" w14:textId="28088986" w:rsidR="00916EBE" w:rsidRDefault="00916EBE" w:rsidP="00200EBB">
      <w:pPr>
        <w:rPr>
          <w:sz w:val="36"/>
          <w:szCs w:val="36"/>
        </w:rPr>
      </w:pPr>
      <w:r>
        <w:rPr>
          <w:sz w:val="36"/>
          <w:szCs w:val="36"/>
        </w:rPr>
        <w:t>Strutture dati:</w:t>
      </w:r>
    </w:p>
    <w:p w14:paraId="4797FCCA" w14:textId="3356CC91" w:rsidR="00916EBE" w:rsidRPr="00F650C5" w:rsidRDefault="00F650C5" w:rsidP="00200EBB">
      <w:pPr>
        <w:rPr>
          <w:sz w:val="24"/>
          <w:szCs w:val="24"/>
          <w:lang w:val="en-US"/>
        </w:rPr>
      </w:pPr>
      <w:r w:rsidRPr="00F650C5">
        <w:rPr>
          <w:sz w:val="24"/>
          <w:szCs w:val="24"/>
          <w:lang w:val="en-US"/>
        </w:rPr>
        <w:t>List&lt;String[]&gt;: Righe file CSV</w:t>
      </w:r>
    </w:p>
    <w:p w14:paraId="634B0397" w14:textId="3A98EE62" w:rsidR="00F650C5" w:rsidRPr="00F650C5" w:rsidRDefault="00F650C5" w:rsidP="00200E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String[]: Titoli colonne</w:t>
      </w:r>
      <w:r w:rsidRPr="00F650C5">
        <w:rPr>
          <w:sz w:val="24"/>
          <w:szCs w:val="24"/>
          <w:lang w:val="en-US"/>
        </w:rPr>
        <w:t xml:space="preserve"> </w:t>
      </w:r>
    </w:p>
    <w:p w14:paraId="4DDD50D9" w14:textId="77777777" w:rsidR="00916EBE" w:rsidRPr="00F650C5" w:rsidRDefault="00916EBE" w:rsidP="00200EBB">
      <w:pPr>
        <w:rPr>
          <w:sz w:val="24"/>
          <w:szCs w:val="24"/>
          <w:lang w:val="en-US"/>
        </w:rPr>
      </w:pPr>
    </w:p>
    <w:p w14:paraId="6C611A0D" w14:textId="7E1FD0BE" w:rsidR="00916EBE" w:rsidRPr="00916EBE" w:rsidRDefault="00916EBE" w:rsidP="00200EBB">
      <w:pPr>
        <w:rPr>
          <w:sz w:val="36"/>
          <w:szCs w:val="36"/>
        </w:rPr>
      </w:pPr>
      <w:r>
        <w:rPr>
          <w:sz w:val="36"/>
          <w:szCs w:val="36"/>
        </w:rPr>
        <w:t>Utilizzo programma:</w:t>
      </w:r>
    </w:p>
    <w:p w14:paraId="00E3A8BC" w14:textId="036D429B" w:rsidR="00271816" w:rsidRPr="00271816" w:rsidRDefault="00F650C5" w:rsidP="00200EBB">
      <w:pPr>
        <w:rPr>
          <w:sz w:val="24"/>
          <w:szCs w:val="24"/>
        </w:rPr>
      </w:pPr>
      <w:r>
        <w:rPr>
          <w:sz w:val="24"/>
          <w:szCs w:val="24"/>
        </w:rPr>
        <w:t>da aggiornare</w:t>
      </w:r>
    </w:p>
    <w:p w14:paraId="167D1E87" w14:textId="77777777" w:rsidR="004B3867" w:rsidRPr="00271816" w:rsidRDefault="004B3867" w:rsidP="00200EBB">
      <w:pPr>
        <w:rPr>
          <w:sz w:val="24"/>
          <w:szCs w:val="24"/>
        </w:rPr>
      </w:pPr>
    </w:p>
    <w:p w14:paraId="46E414EA" w14:textId="77777777" w:rsidR="004B3867" w:rsidRPr="00271816" w:rsidRDefault="004B3867" w:rsidP="00200EBB">
      <w:pPr>
        <w:rPr>
          <w:sz w:val="24"/>
          <w:szCs w:val="24"/>
        </w:rPr>
      </w:pPr>
    </w:p>
    <w:p w14:paraId="0F825402" w14:textId="77777777" w:rsidR="004B3867" w:rsidRPr="00271816" w:rsidRDefault="004B3867" w:rsidP="00200EBB">
      <w:pPr>
        <w:rPr>
          <w:sz w:val="24"/>
          <w:szCs w:val="24"/>
        </w:rPr>
      </w:pPr>
    </w:p>
    <w:p w14:paraId="6F678213" w14:textId="77777777" w:rsidR="004B3867" w:rsidRPr="00271816" w:rsidRDefault="004B3867" w:rsidP="00200EBB">
      <w:pPr>
        <w:rPr>
          <w:sz w:val="24"/>
          <w:szCs w:val="24"/>
        </w:rPr>
      </w:pPr>
    </w:p>
    <w:p w14:paraId="067E3218" w14:textId="79A280AA" w:rsidR="004B3867" w:rsidRPr="00271816" w:rsidRDefault="004B3867" w:rsidP="00200EBB">
      <w:pPr>
        <w:rPr>
          <w:sz w:val="24"/>
          <w:szCs w:val="24"/>
        </w:rPr>
        <w:sectPr w:rsidR="004B3867" w:rsidRPr="00271816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28E8D01F" w14:textId="2226770E" w:rsidR="0046446C" w:rsidRPr="00271816" w:rsidRDefault="0046446C" w:rsidP="00243E18">
      <w:pPr>
        <w:rPr>
          <w:b/>
          <w:sz w:val="24"/>
          <w:szCs w:val="24"/>
        </w:rPr>
        <w:sectPr w:rsidR="0046446C" w:rsidRPr="00271816" w:rsidSect="00243E18">
          <w:pgSz w:w="11906" w:h="16838"/>
          <w:pgMar w:top="1134" w:right="1134" w:bottom="1417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684F148" w14:textId="09AE432E" w:rsidR="00A30F86" w:rsidRDefault="002C12E9" w:rsidP="00243E1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SVILUPPO TEORICO (DA EDITARE CON MS WORD) - </w:t>
      </w:r>
      <w:r w:rsidR="00A30F86">
        <w:rPr>
          <w:b/>
          <w:sz w:val="24"/>
          <w:szCs w:val="24"/>
        </w:rPr>
        <w:t>GRAFICI</w:t>
      </w:r>
      <w:r w:rsidR="00E073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 TABELLE</w:t>
      </w:r>
      <w:r w:rsidR="00E07356">
        <w:rPr>
          <w:b/>
          <w:sz w:val="24"/>
          <w:szCs w:val="24"/>
        </w:rPr>
        <w:t xml:space="preserve"> (integrazione con Excel)</w:t>
      </w:r>
    </w:p>
    <w:p w14:paraId="16094D43" w14:textId="0C2ACBB4" w:rsidR="002C12E9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Per le formule usare </w:t>
      </w:r>
      <w:proofErr w:type="spellStart"/>
      <w:r>
        <w:rPr>
          <w:b/>
          <w:sz w:val="24"/>
          <w:szCs w:val="24"/>
        </w:rPr>
        <w:t>l’equation</w:t>
      </w:r>
      <w:proofErr w:type="spellEnd"/>
      <w:r>
        <w:rPr>
          <w:b/>
          <w:sz w:val="24"/>
          <w:szCs w:val="24"/>
        </w:rPr>
        <w:t xml:space="preserve"> editor di </w:t>
      </w:r>
      <w:r w:rsidR="00423B55">
        <w:rPr>
          <w:b/>
          <w:sz w:val="24"/>
          <w:szCs w:val="24"/>
        </w:rPr>
        <w:t xml:space="preserve">MS </w:t>
      </w:r>
      <w:r>
        <w:rPr>
          <w:b/>
          <w:sz w:val="24"/>
          <w:szCs w:val="24"/>
        </w:rPr>
        <w:t>Word</w:t>
      </w:r>
    </w:p>
    <w:p w14:paraId="0B293DF0" w14:textId="5202A3CE" w:rsidR="009850D4" w:rsidRDefault="009850D4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Eventuali schemi elettrici </w:t>
      </w:r>
      <w:r w:rsidR="00E06662">
        <w:rPr>
          <w:b/>
          <w:sz w:val="24"/>
          <w:szCs w:val="24"/>
        </w:rPr>
        <w:t xml:space="preserve">vanno editati con </w:t>
      </w:r>
      <w:proofErr w:type="spellStart"/>
      <w:r w:rsidR="00E06662">
        <w:rPr>
          <w:b/>
          <w:sz w:val="24"/>
          <w:szCs w:val="24"/>
        </w:rPr>
        <w:t>Multisim</w:t>
      </w:r>
      <w:proofErr w:type="spellEnd"/>
      <w:r w:rsidR="00E06662">
        <w:rPr>
          <w:b/>
          <w:sz w:val="24"/>
          <w:szCs w:val="24"/>
        </w:rPr>
        <w:t xml:space="preserve"> e qui inseriti e commentati.</w:t>
      </w:r>
    </w:p>
    <w:p w14:paraId="35291D97" w14:textId="77777777" w:rsidR="005B6F26" w:rsidRDefault="005B6F26" w:rsidP="00766B0B">
      <w:pPr>
        <w:rPr>
          <w:b/>
          <w:sz w:val="24"/>
          <w:szCs w:val="24"/>
        </w:rPr>
      </w:pP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E3A4411" w14:textId="16E86AF4" w:rsidR="00A44E80" w:rsidRDefault="00CA0C60" w:rsidP="00766B0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Class </w:t>
      </w:r>
      <w:proofErr w:type="spellStart"/>
      <w:r>
        <w:rPr>
          <w:b/>
          <w:sz w:val="24"/>
          <w:szCs w:val="24"/>
        </w:rPr>
        <w:t>diagram</w:t>
      </w:r>
      <w:proofErr w:type="spellEnd"/>
    </w:p>
    <w:p w14:paraId="2158C42F" w14:textId="77777777" w:rsidR="00A30F86" w:rsidRPr="000078F5" w:rsidRDefault="00A30F86" w:rsidP="00766B0B">
      <w:pPr>
        <w:rPr>
          <w:b/>
          <w:sz w:val="24"/>
          <w:szCs w:val="24"/>
        </w:rPr>
      </w:pPr>
    </w:p>
    <w:p w14:paraId="656B0308" w14:textId="77777777" w:rsidR="00D05616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breadboard"/>
          <w:tag w:val="breadboard"/>
          <w:id w:val="-730915167"/>
          <w:showingPlcHdr/>
          <w:picture/>
        </w:sdtPr>
        <w:sdtContent>
          <w:r w:rsidR="00F35DC4">
            <w:rPr>
              <w:noProof/>
              <w:sz w:val="24"/>
              <w:szCs w:val="24"/>
              <w:lang w:eastAsia="it-IT"/>
            </w:rPr>
            <w:drawing>
              <wp:inline distT="0" distB="0" distL="0" distR="0" wp14:anchorId="51E05314" wp14:editId="25E0110A">
                <wp:extent cx="6029325" cy="2352675"/>
                <wp:effectExtent l="0" t="0" r="9525" b="9525"/>
                <wp:docPr id="7" name="Immagin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9325" cy="2352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6EA467CC" w14:textId="77777777" w:rsidR="00100A07" w:rsidRDefault="00100A07" w:rsidP="00766B0B">
      <w:pPr>
        <w:rPr>
          <w:sz w:val="24"/>
          <w:szCs w:val="24"/>
        </w:rPr>
      </w:pPr>
    </w:p>
    <w:p w14:paraId="050FCD69" w14:textId="066D37F6" w:rsidR="00100A07" w:rsidRDefault="00CA0C60" w:rsidP="00100A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</w:t>
      </w:r>
      <w:proofErr w:type="spellStart"/>
      <w:r>
        <w:rPr>
          <w:b/>
          <w:sz w:val="24"/>
          <w:szCs w:val="24"/>
        </w:rPr>
        <w:t>diagram</w:t>
      </w:r>
      <w:proofErr w:type="spellEnd"/>
    </w:p>
    <w:p w14:paraId="769423FD" w14:textId="4FD2289C" w:rsidR="005B6F26" w:rsidRPr="00CA0C60" w:rsidRDefault="00100A07" w:rsidP="00CA0C6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CBDAB7" wp14:editId="60A8AD7E">
            <wp:extent cx="6029325" cy="2352675"/>
            <wp:effectExtent l="0" t="0" r="9525" b="9525"/>
            <wp:docPr id="2090972602" name="Immagine 2090972602" descr="Immagine che contiene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2602" name="Immagine 2090972602" descr="Immagine che contiene bianc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8CF5" w14:textId="77777777" w:rsidR="0074052C" w:rsidRDefault="0074052C" w:rsidP="00766B0B">
      <w:pPr>
        <w:rPr>
          <w:sz w:val="24"/>
          <w:szCs w:val="24"/>
        </w:rPr>
      </w:pP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B9D7A" w14:textId="77777777" w:rsidR="005E21B1" w:rsidRDefault="005E21B1" w:rsidP="00766B0B">
      <w:pPr>
        <w:spacing w:after="0" w:line="240" w:lineRule="auto"/>
      </w:pPr>
      <w:r>
        <w:separator/>
      </w:r>
    </w:p>
  </w:endnote>
  <w:endnote w:type="continuationSeparator" w:id="0">
    <w:p w14:paraId="0FB7D3B4" w14:textId="77777777" w:rsidR="005E21B1" w:rsidRDefault="005E21B1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09A7452-484D-4755-80C6-FEA8D4E0226D}"/>
    <w:embedBold r:id="rId2" w:fontKey="{2FA5762E-2B08-4F68-81DF-333E13AE89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19A98" w14:textId="77777777" w:rsidR="005E21B1" w:rsidRDefault="005E21B1" w:rsidP="00766B0B">
      <w:pPr>
        <w:spacing w:after="0" w:line="240" w:lineRule="auto"/>
      </w:pPr>
      <w:r>
        <w:separator/>
      </w:r>
    </w:p>
  </w:footnote>
  <w:footnote w:type="continuationSeparator" w:id="0">
    <w:p w14:paraId="7459C5D4" w14:textId="77777777" w:rsidR="005E21B1" w:rsidRDefault="005E21B1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73F55CF5" w:rsidR="00766B0B" w:rsidRDefault="00435137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Pub e Circolari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73F55CF5" w:rsidR="00766B0B" w:rsidRDefault="00435137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Pub e Circolari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855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C7A35"/>
    <w:rsid w:val="000D1A39"/>
    <w:rsid w:val="000E76A2"/>
    <w:rsid w:val="00100A07"/>
    <w:rsid w:val="001237F3"/>
    <w:rsid w:val="001718D0"/>
    <w:rsid w:val="00190767"/>
    <w:rsid w:val="001E506E"/>
    <w:rsid w:val="001E775F"/>
    <w:rsid w:val="00200EBB"/>
    <w:rsid w:val="00243E18"/>
    <w:rsid w:val="00271816"/>
    <w:rsid w:val="002A2677"/>
    <w:rsid w:val="002C12E9"/>
    <w:rsid w:val="002C7E75"/>
    <w:rsid w:val="002F4F68"/>
    <w:rsid w:val="00326B6D"/>
    <w:rsid w:val="00335863"/>
    <w:rsid w:val="003E70E3"/>
    <w:rsid w:val="003F2099"/>
    <w:rsid w:val="00414713"/>
    <w:rsid w:val="00423B55"/>
    <w:rsid w:val="00435137"/>
    <w:rsid w:val="0046446C"/>
    <w:rsid w:val="004A444E"/>
    <w:rsid w:val="004A6C64"/>
    <w:rsid w:val="004B2008"/>
    <w:rsid w:val="004B3867"/>
    <w:rsid w:val="004B4CDF"/>
    <w:rsid w:val="00530264"/>
    <w:rsid w:val="00535A86"/>
    <w:rsid w:val="005533FE"/>
    <w:rsid w:val="00580A25"/>
    <w:rsid w:val="00594A21"/>
    <w:rsid w:val="005A796C"/>
    <w:rsid w:val="005B4F38"/>
    <w:rsid w:val="005B6F26"/>
    <w:rsid w:val="005B7FD3"/>
    <w:rsid w:val="005D48C9"/>
    <w:rsid w:val="005E21B1"/>
    <w:rsid w:val="00621C08"/>
    <w:rsid w:val="0066095D"/>
    <w:rsid w:val="0069510A"/>
    <w:rsid w:val="006E7A9C"/>
    <w:rsid w:val="00714A4D"/>
    <w:rsid w:val="0074052C"/>
    <w:rsid w:val="0074709C"/>
    <w:rsid w:val="00751AB8"/>
    <w:rsid w:val="00766B0B"/>
    <w:rsid w:val="00774197"/>
    <w:rsid w:val="008313B6"/>
    <w:rsid w:val="008451F1"/>
    <w:rsid w:val="00854E5E"/>
    <w:rsid w:val="0089697D"/>
    <w:rsid w:val="008E2BF9"/>
    <w:rsid w:val="00916EBE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C17EE7"/>
    <w:rsid w:val="00C4304C"/>
    <w:rsid w:val="00C5207A"/>
    <w:rsid w:val="00CA0C60"/>
    <w:rsid w:val="00CE3A70"/>
    <w:rsid w:val="00D05616"/>
    <w:rsid w:val="00D56F6D"/>
    <w:rsid w:val="00DF02AC"/>
    <w:rsid w:val="00E06662"/>
    <w:rsid w:val="00E07356"/>
    <w:rsid w:val="00E15C8B"/>
    <w:rsid w:val="00E3331C"/>
    <w:rsid w:val="00E40FEE"/>
    <w:rsid w:val="00E5460C"/>
    <w:rsid w:val="00E575E9"/>
    <w:rsid w:val="00E67026"/>
    <w:rsid w:val="00EC5065"/>
    <w:rsid w:val="00EE548E"/>
    <w:rsid w:val="00F02280"/>
    <w:rsid w:val="00F35DC4"/>
    <w:rsid w:val="00F4733F"/>
    <w:rsid w:val="00F650C5"/>
    <w:rsid w:val="00F7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0C7A35"/>
    <w:rsid w:val="00326B6D"/>
    <w:rsid w:val="00547F2B"/>
    <w:rsid w:val="005F24BA"/>
    <w:rsid w:val="0069510A"/>
    <w:rsid w:val="00714A4D"/>
    <w:rsid w:val="008479C4"/>
    <w:rsid w:val="00A24ECF"/>
    <w:rsid w:val="00A7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DAA24C5AA61D4B2FAC100502AC0DCDF4">
    <w:name w:val="DAA24C5AA61D4B2FAC100502AC0DCD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2025-04-01T00:00:00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750</TotalTime>
  <Pages>6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Pub e Circolari</vt:lpstr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Pub e Circolari</dc:title>
  <dc:subject/>
  <dc:creator>Duso Damiano</dc:creator>
  <cp:keywords/>
  <dc:description/>
  <cp:lastModifiedBy>Damiano Duso</cp:lastModifiedBy>
  <cp:revision>6</cp:revision>
  <dcterms:created xsi:type="dcterms:W3CDTF">2025-04-01T11:19:00Z</dcterms:created>
  <dcterms:modified xsi:type="dcterms:W3CDTF">2025-04-25T21:11:00Z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