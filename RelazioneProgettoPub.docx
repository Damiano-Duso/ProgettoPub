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eastAsiaTheme="minorHAnsi"/>
          <w:lang w:eastAsia="en-US"/>
        </w:rPr>
        <w:id w:val="1170593728"/>
        <w:docPartObj>
          <w:docPartGallery w:val="Cover Pages"/>
          <w:docPartUnique/>
        </w:docPartObj>
      </w:sdtPr>
      <w:sdtEndPr>
        <w:rPr>
          <w:sz w:val="24"/>
          <w:szCs w:val="24"/>
        </w:rPr>
      </w:sdtEndPr>
      <w:sdtContent>
        <w:p w14:paraId="6B7EA281" w14:textId="77777777" w:rsidR="003E70E3" w:rsidRDefault="003E70E3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1" locked="0" layoutInCell="1" allowOverlap="1" wp14:anchorId="1D6D6A26" wp14:editId="098DF0CD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a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a"/>
                                    <w:tag w:val=""/>
                                    <w:id w:val="-650599894"/>
                                    <w:placeholder>
                                      <w:docPart w:val="DAA24C5AA61D4B2FAC100502AC0DCDF4"/>
                                    </w:placeholder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4-01T00:00:00Z">
                                      <w:dateFormat w:val="dd/MM/yyyy"/>
                                      <w:lid w:val="it-I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2507C3ED" w14:textId="61C4AB24" w:rsidR="003E70E3" w:rsidRDefault="00594A21">
                                      <w:pPr>
                                        <w:pStyle w:val="Nessunaspaziatura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01/04/2024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8" name="Gruppo 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9" name="Figura a mano libera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igura a mano libera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igura a mano libera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igura a mano libera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igura a mano libera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igura a mano libera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igura a mano libera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igura a mano libera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igura a mano libera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igura a mano libera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igura a mano 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igura a mano libera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1" name="Gruppo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2" name="Figura a mano libera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igura a mano libera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igura a mano libera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igura a mano libera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igura a mano libera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igura a mano libera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igura a mano libera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igura a mano libera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igura a mano libera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igura a mano libera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igura a mano libera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D6D6A26" id="Gruppo 2" o:spid="_x0000_s1026" style="position:absolute;margin-left:0;margin-top:0;width:172.8pt;height:718.55pt;z-index:-251655168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-650599894"/>
                              <w:placeholder>
                                <w:docPart w:val="DAA24C5AA61D4B2FAC100502AC0DCDF4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4-01T00:00:00Z">
                                <w:dateFormat w:val="dd/MM/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2507C3ED" w14:textId="61C4AB24" w:rsidR="003E70E3" w:rsidRDefault="00594A21">
                                <w:pPr>
                                  <w:pStyle w:val="Nessunaspaziatura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01/04/2024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po 8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  <o:lock v:ext="edit" aspectratio="t"/>
                        <v:shape id="Figura a mano libera 9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igura a mano libera 10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igura a mano libera 11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igura a mano libera 12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igura a mano libera 13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igura a mano libera 14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igura a mano libera 15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gdHwAAAANsAAAAPAAAAZHJzL2Rvd25yZXYueG1sRE/dasIw&#10;FL4f+A7hCN6MmU7Y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C+4HR8AAAADbAAAADwAAAAAA&#10;AAAAAAAAAAAHAgAAZHJzL2Rvd25yZXYueG1sUEsFBgAAAAADAAMAtwAAAPQCAAAAAA=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igura a mano libera 16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igura a mano libera 17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igura a mano libera 18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igura a mano  libera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igura a mano libera 20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o 21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o:lock v:ext="edit" aspectratio="t"/>
                        <v:shape id="Figura a mano libera 22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igura a mano libera 23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igura a mano libera 24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igura a mano libera 25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igura a mano libera 26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igura a mano libera 27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igura a mano libera 28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igura a mano libera 29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igura a mano libera 30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igura a mano libera 31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igura a mano libera 32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42D1AAF" w14:textId="77777777" w:rsidR="003E70E3" w:rsidRDefault="008313B6">
          <w:pPr>
            <w:rPr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55B9668" wp14:editId="45A5D485">
                    <wp:simplePos x="0" y="0"/>
                    <wp:positionH relativeFrom="page">
                      <wp:posOffset>3085275</wp:posOffset>
                    </wp:positionH>
                    <wp:positionV relativeFrom="page">
                      <wp:posOffset>1875790</wp:posOffset>
                    </wp:positionV>
                    <wp:extent cx="3779149" cy="415637"/>
                    <wp:effectExtent l="0" t="0" r="12065" b="3810"/>
                    <wp:wrapNone/>
                    <wp:docPr id="34" name="Casella di testo 3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779149" cy="4156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471365" w14:textId="6E15BA77" w:rsidR="008313B6" w:rsidRPr="005B7FD3" w:rsidRDefault="00000000">
                                <w:pPr>
                                  <w:pStyle w:val="Nessunaspaziatura"/>
                                  <w:rPr>
                                    <w:rFonts w:eastAsiaTheme="majorEastAsia" w:cstheme="minorHAnsi"/>
                                    <w:b/>
                                    <w:color w:val="262626" w:themeColor="text1" w:themeTint="D9"/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rFonts w:eastAsiaTheme="majorEastAsia" w:cstheme="minorHAnsi"/>
                                      <w:b/>
                                      <w:color w:val="262626" w:themeColor="text1" w:themeTint="D9"/>
                                      <w:sz w:val="40"/>
                                      <w:szCs w:val="40"/>
                                    </w:rPr>
                                    <w:alias w:val="Titolo"/>
                                    <w:tag w:val=""/>
                                    <w:id w:val="1085808314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3E70E3" w:rsidRPr="005B7FD3">
                                      <w:rPr>
                                        <w:rFonts w:eastAsiaTheme="majorEastAsia" w:cstheme="minorHAnsi"/>
                                        <w:b/>
                                        <w:color w:val="262626" w:themeColor="text1" w:themeTint="D9"/>
                                        <w:sz w:val="40"/>
                                        <w:szCs w:val="40"/>
                                      </w:rPr>
                                      <w:t xml:space="preserve">RELAZIONE DI </w:t>
                                    </w:r>
                                    <w:r w:rsidR="00594A21">
                                      <w:rPr>
                                        <w:rFonts w:eastAsiaTheme="majorEastAsia" w:cstheme="minorHAnsi"/>
                                        <w:b/>
                                        <w:color w:val="262626" w:themeColor="text1" w:themeTint="D9"/>
                                        <w:sz w:val="40"/>
                                        <w:szCs w:val="40"/>
                                      </w:rPr>
                                      <w:t>SISTEMI E RETI</w:t>
                                    </w:r>
                                  </w:sdtContent>
                                </w:sdt>
                              </w:p>
                              <w:p w14:paraId="4EC009E5" w14:textId="77777777" w:rsidR="003E70E3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ttotitolo"/>
                                    <w:tag w:val=""/>
                                    <w:id w:val="296958306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E70E3">
                                      <w:rPr>
                                        <w:rFonts w:cstheme="minorHAnsi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55B9668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4" o:spid="_x0000_s1055" type="#_x0000_t202" style="position:absolute;margin-left:242.95pt;margin-top:147.7pt;width:297.55pt;height:32.7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" filled="f" stroked="f" strokeweight=".5pt">
                    <v:textbox inset="0,0,0,0">
                      <w:txbxContent>
                        <w:p w14:paraId="71471365" w14:textId="6E15BA77" w:rsidR="008313B6" w:rsidRPr="005B7FD3" w:rsidRDefault="00000000">
                          <w:pPr>
                            <w:pStyle w:val="Nessunaspaziatura"/>
                            <w:rPr>
                              <w:rFonts w:eastAsiaTheme="majorEastAsia" w:cstheme="minorHAnsi"/>
                              <w:b/>
                              <w:color w:val="262626" w:themeColor="text1" w:themeTint="D9"/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rFonts w:eastAsiaTheme="majorEastAsia" w:cstheme="minorHAnsi"/>
                                <w:b/>
                                <w:color w:val="262626" w:themeColor="text1" w:themeTint="D9"/>
                                <w:sz w:val="40"/>
                                <w:szCs w:val="40"/>
                              </w:rPr>
                              <w:alias w:val="Titolo"/>
                              <w:tag w:val=""/>
                              <w:id w:val="1085808314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3E70E3" w:rsidRPr="005B7FD3">
                                <w:rPr>
                                  <w:rFonts w:eastAsiaTheme="majorEastAsia" w:cstheme="minorHAnsi"/>
                                  <w:b/>
                                  <w:color w:val="262626" w:themeColor="text1" w:themeTint="D9"/>
                                  <w:sz w:val="40"/>
                                  <w:szCs w:val="40"/>
                                </w:rPr>
                                <w:t xml:space="preserve">RELAZIONE DI </w:t>
                              </w:r>
                              <w:r w:rsidR="00594A21">
                                <w:rPr>
                                  <w:rFonts w:eastAsiaTheme="majorEastAsia" w:cstheme="minorHAnsi"/>
                                  <w:b/>
                                  <w:color w:val="262626" w:themeColor="text1" w:themeTint="D9"/>
                                  <w:sz w:val="40"/>
                                  <w:szCs w:val="40"/>
                                </w:rPr>
                                <w:t>SISTEMI E RETI</w:t>
                              </w:r>
                            </w:sdtContent>
                          </w:sdt>
                        </w:p>
                        <w:p w14:paraId="4EC009E5" w14:textId="77777777" w:rsidR="003E70E3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ttotitolo"/>
                              <w:tag w:val=""/>
                              <w:id w:val="29695830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E70E3">
                                <w:rPr>
                                  <w:rFonts w:cstheme="minorHAnsi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5533FE" w:rsidRPr="003E70E3">
            <w:rPr>
              <w:noProof/>
              <w:sz w:val="24"/>
              <w:szCs w:val="24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05D6C9C3" wp14:editId="1C06F058">
                    <wp:simplePos x="0" y="0"/>
                    <wp:positionH relativeFrom="margin">
                      <wp:posOffset>1995170</wp:posOffset>
                    </wp:positionH>
                    <wp:positionV relativeFrom="paragraph">
                      <wp:posOffset>2800350</wp:posOffset>
                    </wp:positionV>
                    <wp:extent cx="4091940" cy="1533525"/>
                    <wp:effectExtent l="0" t="0" r="22860" b="28575"/>
                    <wp:wrapSquare wrapText="bothSides"/>
                    <wp:docPr id="217" name="Casella di tes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091940" cy="15335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CC8428B" w14:textId="0665AEA7" w:rsidR="003E70E3" w:rsidRPr="005B7FD3" w:rsidRDefault="00594A21">
                                <w:pPr>
                                  <w:pBdr>
                                    <w:bottom w:val="single" w:sz="6" w:space="1" w:color="auto"/>
                                  </w:pBdr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Autore:</w:t>
                                </w:r>
                              </w:p>
                              <w:p w14:paraId="31B02161" w14:textId="7014D7FD" w:rsidR="008313B6" w:rsidRPr="00594A21" w:rsidRDefault="00594A21" w:rsidP="00594A21">
                                <w:pPr>
                                  <w:pStyle w:val="Paragrafoelenco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sz w:val="36"/>
                                    <w:szCs w:val="36"/>
                                  </w:rPr>
                                  <w:t>Damiano Duso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5D6C9C3" id="Casella di testo 2" o:spid="_x0000_s1056" type="#_x0000_t202" style="position:absolute;margin-left:157.1pt;margin-top:220.5pt;width:322.2pt;height:120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">
                    <v:textbox>
                      <w:txbxContent>
                        <w:p w14:paraId="4CC8428B" w14:textId="0665AEA7" w:rsidR="003E70E3" w:rsidRPr="005B7FD3" w:rsidRDefault="00594A21">
                          <w:pPr>
                            <w:pBdr>
                              <w:bottom w:val="single" w:sz="6" w:space="1" w:color="auto"/>
                            </w:pBdr>
                            <w:rPr>
                              <w:b/>
                              <w:sz w:val="36"/>
                              <w:szCs w:val="36"/>
                            </w:rPr>
                          </w:pPr>
                          <w:r>
                            <w:rPr>
                              <w:b/>
                              <w:sz w:val="36"/>
                              <w:szCs w:val="36"/>
                            </w:rPr>
                            <w:t>Autore:</w:t>
                          </w:r>
                        </w:p>
                        <w:p w14:paraId="31B02161" w14:textId="7014D7FD" w:rsidR="008313B6" w:rsidRPr="00594A21" w:rsidRDefault="00594A21" w:rsidP="00594A21">
                          <w:pPr>
                            <w:pStyle w:val="Paragrafoelenco"/>
                            <w:numPr>
                              <w:ilvl w:val="0"/>
                              <w:numId w:val="1"/>
                            </w:numPr>
                            <w:rPr>
                              <w:sz w:val="36"/>
                              <w:szCs w:val="36"/>
                            </w:rPr>
                          </w:pPr>
                          <w:r>
                            <w:rPr>
                              <w:sz w:val="36"/>
                              <w:szCs w:val="36"/>
                            </w:rPr>
                            <w:t>Damiano Duso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3E70E3">
            <w:rPr>
              <w:sz w:val="24"/>
              <w:szCs w:val="24"/>
            </w:rPr>
            <w:br w:type="page"/>
          </w:r>
        </w:p>
      </w:sdtContent>
    </w:sdt>
    <w:p w14:paraId="067E3218" w14:textId="53881D0A" w:rsidR="00E575E9" w:rsidRPr="00243E18" w:rsidRDefault="009B789C" w:rsidP="00243E18">
      <w:pPr>
        <w:pBdr>
          <w:bottom w:val="single" w:sz="6" w:space="1" w:color="auto"/>
        </w:pBdr>
        <w:jc w:val="center"/>
        <w:rPr>
          <w:b/>
          <w:bCs/>
          <w:sz w:val="24"/>
          <w:szCs w:val="24"/>
        </w:rPr>
        <w:sectPr w:rsidR="00E575E9" w:rsidRPr="00243E18" w:rsidSect="003E70E3">
          <w:headerReference w:type="default" r:id="rId12"/>
          <w:footerReference w:type="default" r:id="rId13"/>
          <w:pgSz w:w="11906" w:h="16838"/>
          <w:pgMar w:top="1417" w:right="1134" w:bottom="1134" w:left="1134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0"/>
          <w:cols w:space="708"/>
          <w:titlePg/>
          <w:docGrid w:linePitch="360"/>
        </w:sectPr>
      </w:pPr>
      <w:r w:rsidRPr="00580A25">
        <w:rPr>
          <w:b/>
          <w:bCs/>
          <w:sz w:val="24"/>
          <w:szCs w:val="24"/>
        </w:rPr>
        <w:lastRenderedPageBreak/>
        <w:t>P</w:t>
      </w:r>
    </w:p>
    <w:p w14:paraId="28E8D01F" w14:textId="2226770E" w:rsidR="0046446C" w:rsidRDefault="0046446C" w:rsidP="00243E18">
      <w:pPr>
        <w:rPr>
          <w:b/>
          <w:sz w:val="24"/>
          <w:szCs w:val="24"/>
        </w:rPr>
        <w:sectPr w:rsidR="0046446C" w:rsidSect="00243E18">
          <w:pgSz w:w="11906" w:h="16838"/>
          <w:pgMar w:top="1134" w:right="1134" w:bottom="1417" w:left="1134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0684F148" w14:textId="09AE432E" w:rsidR="00A30F86" w:rsidRDefault="002C12E9" w:rsidP="00243E18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SVILUPPO TEORICO (DA EDITARE CON MS WORD) - </w:t>
      </w:r>
      <w:r w:rsidR="00A30F86">
        <w:rPr>
          <w:b/>
          <w:sz w:val="24"/>
          <w:szCs w:val="24"/>
        </w:rPr>
        <w:t>GRAFICI</w:t>
      </w:r>
      <w:r w:rsidR="00E07356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e TABELLE</w:t>
      </w:r>
      <w:r w:rsidR="00E07356">
        <w:rPr>
          <w:b/>
          <w:sz w:val="24"/>
          <w:szCs w:val="24"/>
        </w:rPr>
        <w:t xml:space="preserve"> (integrazione con Excel)</w:t>
      </w:r>
    </w:p>
    <w:p w14:paraId="16094D43" w14:textId="0C2ACBB4" w:rsidR="002C12E9" w:rsidRDefault="002C12E9" w:rsidP="002C12E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Per le formule usare </w:t>
      </w:r>
      <w:proofErr w:type="spellStart"/>
      <w:r>
        <w:rPr>
          <w:b/>
          <w:sz w:val="24"/>
          <w:szCs w:val="24"/>
        </w:rPr>
        <w:t>l’equation</w:t>
      </w:r>
      <w:proofErr w:type="spellEnd"/>
      <w:r>
        <w:rPr>
          <w:b/>
          <w:sz w:val="24"/>
          <w:szCs w:val="24"/>
        </w:rPr>
        <w:t xml:space="preserve"> editor di </w:t>
      </w:r>
      <w:r w:rsidR="00423B55">
        <w:rPr>
          <w:b/>
          <w:sz w:val="24"/>
          <w:szCs w:val="24"/>
        </w:rPr>
        <w:t xml:space="preserve">MS </w:t>
      </w:r>
      <w:r>
        <w:rPr>
          <w:b/>
          <w:sz w:val="24"/>
          <w:szCs w:val="24"/>
        </w:rPr>
        <w:t>Word</w:t>
      </w:r>
    </w:p>
    <w:p w14:paraId="0B293DF0" w14:textId="5202A3CE" w:rsidR="009850D4" w:rsidRDefault="009850D4" w:rsidP="002C12E9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Eventuali schemi elettrici </w:t>
      </w:r>
      <w:r w:rsidR="00E06662">
        <w:rPr>
          <w:b/>
          <w:sz w:val="24"/>
          <w:szCs w:val="24"/>
        </w:rPr>
        <w:t xml:space="preserve">vanno editati con </w:t>
      </w:r>
      <w:proofErr w:type="spellStart"/>
      <w:r w:rsidR="00E06662">
        <w:rPr>
          <w:b/>
          <w:sz w:val="24"/>
          <w:szCs w:val="24"/>
        </w:rPr>
        <w:t>Multisim</w:t>
      </w:r>
      <w:proofErr w:type="spellEnd"/>
      <w:r w:rsidR="00E06662">
        <w:rPr>
          <w:b/>
          <w:sz w:val="24"/>
          <w:szCs w:val="24"/>
        </w:rPr>
        <w:t xml:space="preserve"> e qui inseriti e commentati.</w:t>
      </w:r>
    </w:p>
    <w:p w14:paraId="35291D97" w14:textId="77777777" w:rsidR="005B6F26" w:rsidRDefault="005B6F26" w:rsidP="00766B0B">
      <w:pPr>
        <w:rPr>
          <w:b/>
          <w:sz w:val="24"/>
          <w:szCs w:val="24"/>
        </w:rPr>
      </w:pPr>
    </w:p>
    <w:p w14:paraId="0560F9CF" w14:textId="77777777" w:rsidR="005B6F26" w:rsidRDefault="005B6F26" w:rsidP="00766B0B">
      <w:pPr>
        <w:rPr>
          <w:b/>
          <w:sz w:val="24"/>
          <w:szCs w:val="24"/>
        </w:rPr>
      </w:pPr>
    </w:p>
    <w:p w14:paraId="745C2667" w14:textId="77777777" w:rsidR="005B6F26" w:rsidRDefault="005B6F26" w:rsidP="00766B0B">
      <w:pPr>
        <w:rPr>
          <w:b/>
          <w:sz w:val="24"/>
          <w:szCs w:val="24"/>
        </w:rPr>
        <w:sectPr w:rsidR="005B6F26" w:rsidSect="000078F5">
          <w:pgSz w:w="11906" w:h="16838"/>
          <w:pgMar w:top="1417" w:right="1134" w:bottom="1134" w:left="1134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docGrid w:linePitch="360"/>
        </w:sectPr>
      </w:pPr>
    </w:p>
    <w:p w14:paraId="0E3A4411" w14:textId="16E86AF4" w:rsidR="00A44E80" w:rsidRDefault="00CA0C60" w:rsidP="00766B0B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Class </w:t>
      </w:r>
      <w:proofErr w:type="spellStart"/>
      <w:r>
        <w:rPr>
          <w:b/>
          <w:sz w:val="24"/>
          <w:szCs w:val="24"/>
        </w:rPr>
        <w:t>diagram</w:t>
      </w:r>
      <w:proofErr w:type="spellEnd"/>
    </w:p>
    <w:p w14:paraId="2158C42F" w14:textId="77777777" w:rsidR="00A30F86" w:rsidRPr="000078F5" w:rsidRDefault="00A30F86" w:rsidP="00766B0B">
      <w:pPr>
        <w:rPr>
          <w:b/>
          <w:sz w:val="24"/>
          <w:szCs w:val="24"/>
        </w:rPr>
      </w:pPr>
    </w:p>
    <w:p w14:paraId="656B0308" w14:textId="77777777" w:rsidR="00D05616" w:rsidRDefault="001718D0" w:rsidP="00766B0B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sdt>
        <w:sdtPr>
          <w:rPr>
            <w:sz w:val="24"/>
            <w:szCs w:val="24"/>
          </w:rPr>
          <w:alias w:val="breadboard"/>
          <w:tag w:val="breadboard"/>
          <w:id w:val="-730915167"/>
          <w:showingPlcHdr/>
          <w:picture/>
        </w:sdtPr>
        <w:sdtContent>
          <w:r w:rsidR="00F35DC4">
            <w:rPr>
              <w:noProof/>
              <w:sz w:val="24"/>
              <w:szCs w:val="24"/>
              <w:lang w:eastAsia="it-IT"/>
            </w:rPr>
            <w:drawing>
              <wp:inline distT="0" distB="0" distL="0" distR="0" wp14:anchorId="51E05314" wp14:editId="25E0110A">
                <wp:extent cx="6029325" cy="2352675"/>
                <wp:effectExtent l="0" t="0" r="9525" b="9525"/>
                <wp:docPr id="7" name="Immagin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29325" cy="2352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sdtContent>
      </w:sdt>
    </w:p>
    <w:p w14:paraId="6EA467CC" w14:textId="77777777" w:rsidR="00100A07" w:rsidRDefault="00100A07" w:rsidP="00766B0B">
      <w:pPr>
        <w:rPr>
          <w:sz w:val="24"/>
          <w:szCs w:val="24"/>
        </w:rPr>
      </w:pPr>
    </w:p>
    <w:p w14:paraId="050FCD69" w14:textId="066D37F6" w:rsidR="00100A07" w:rsidRDefault="00CA0C60" w:rsidP="00100A07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Activity </w:t>
      </w:r>
      <w:proofErr w:type="spellStart"/>
      <w:r>
        <w:rPr>
          <w:b/>
          <w:sz w:val="24"/>
          <w:szCs w:val="24"/>
        </w:rPr>
        <w:t>diagram</w:t>
      </w:r>
      <w:proofErr w:type="spellEnd"/>
    </w:p>
    <w:p w14:paraId="769423FD" w14:textId="4FD2289C" w:rsidR="005B6F26" w:rsidRPr="00CA0C60" w:rsidRDefault="00100A07" w:rsidP="00CA0C6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00CBDAB7" wp14:editId="60A8AD7E">
            <wp:extent cx="6029325" cy="2352675"/>
            <wp:effectExtent l="0" t="0" r="9525" b="9525"/>
            <wp:docPr id="2090972602" name="Immagine 2090972602" descr="Immagine che contiene bianc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972602" name="Immagine 2090972602" descr="Immagine che contiene bianco, design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58CF5" w14:textId="77777777" w:rsidR="0074052C" w:rsidRDefault="0074052C" w:rsidP="00766B0B">
      <w:pPr>
        <w:rPr>
          <w:sz w:val="24"/>
          <w:szCs w:val="24"/>
        </w:rPr>
      </w:pPr>
    </w:p>
    <w:sectPr w:rsidR="0074052C" w:rsidSect="000078F5">
      <w:pgSz w:w="11906" w:h="16838"/>
      <w:pgMar w:top="1417" w:right="1134" w:bottom="1134" w:left="1134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735064" w14:textId="77777777" w:rsidR="00F72814" w:rsidRDefault="00F72814" w:rsidP="00766B0B">
      <w:pPr>
        <w:spacing w:after="0" w:line="240" w:lineRule="auto"/>
      </w:pPr>
      <w:r>
        <w:separator/>
      </w:r>
    </w:p>
  </w:endnote>
  <w:endnote w:type="continuationSeparator" w:id="0">
    <w:p w14:paraId="5981FADD" w14:textId="77777777" w:rsidR="00F72814" w:rsidRDefault="00F72814" w:rsidP="00766B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4D2112B-5F54-4E2C-BA4C-A8F9328F4349}"/>
    <w:embedBold r:id="rId2" w:fontKey="{6FAFCAE1-89F2-418E-8461-A65A2523EFA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8377464"/>
      <w:docPartObj>
        <w:docPartGallery w:val="Page Numbers (Bottom of Page)"/>
        <w:docPartUnique/>
      </w:docPartObj>
    </w:sdtPr>
    <w:sdtContent>
      <w:p w14:paraId="28927074" w14:textId="77777777" w:rsidR="001E506E" w:rsidRDefault="001E506E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B7FD3">
          <w:rPr>
            <w:noProof/>
          </w:rPr>
          <w:t>4</w:t>
        </w:r>
        <w:r>
          <w:fldChar w:fldCharType="end"/>
        </w:r>
      </w:p>
    </w:sdtContent>
  </w:sdt>
  <w:p w14:paraId="14F0D9ED" w14:textId="77777777" w:rsidR="001E506E" w:rsidRDefault="001E506E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FA0C62" w14:textId="77777777" w:rsidR="00F72814" w:rsidRDefault="00F72814" w:rsidP="00766B0B">
      <w:pPr>
        <w:spacing w:after="0" w:line="240" w:lineRule="auto"/>
      </w:pPr>
      <w:r>
        <w:separator/>
      </w:r>
    </w:p>
  </w:footnote>
  <w:footnote w:type="continuationSeparator" w:id="0">
    <w:p w14:paraId="55A0E657" w14:textId="77777777" w:rsidR="00F72814" w:rsidRDefault="00F72814" w:rsidP="00766B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F98A4C" w14:textId="77777777" w:rsidR="00766B0B" w:rsidRDefault="00766B0B">
    <w:pPr>
      <w:pStyle w:val="Intestazione"/>
    </w:pPr>
    <w:r>
      <w:rPr>
        <w:noProof/>
        <w:lang w:eastAsia="it-IT"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20476EA3" wp14:editId="6F6C33AF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ttangolo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olo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73D6E25D" w14:textId="68302B5C" w:rsidR="00766B0B" w:rsidRDefault="00594A21">
                              <w:pPr>
                                <w:pStyle w:val="Intestazion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RELAZIONE DI SISTEMI E RETI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20476EA3" id="Rettangolo 197" o:spid="_x0000_s1057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olo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73D6E25D" w14:textId="68302B5C" w:rsidR="00766B0B" w:rsidRDefault="00594A21">
                        <w:pPr>
                          <w:pStyle w:val="Intestazion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RELAZIONE DI SISTEMI E RETI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39709B"/>
    <w:multiLevelType w:val="hybridMultilevel"/>
    <w:tmpl w:val="8DD0DABC"/>
    <w:lvl w:ilvl="0" w:tplc="B6C4F64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91659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saveSubsetFonts/>
  <w:proofState w:spelling="clean" w:grammar="clean"/>
  <w:attachedTemplate r:id="rId1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2E9"/>
    <w:rsid w:val="000078F5"/>
    <w:rsid w:val="00016F6B"/>
    <w:rsid w:val="00034B65"/>
    <w:rsid w:val="0003750E"/>
    <w:rsid w:val="000D1A39"/>
    <w:rsid w:val="000E76A2"/>
    <w:rsid w:val="00100A07"/>
    <w:rsid w:val="001237F3"/>
    <w:rsid w:val="001718D0"/>
    <w:rsid w:val="00190767"/>
    <w:rsid w:val="001E506E"/>
    <w:rsid w:val="001E775F"/>
    <w:rsid w:val="00243E18"/>
    <w:rsid w:val="002A2677"/>
    <w:rsid w:val="002C12E9"/>
    <w:rsid w:val="002C7E75"/>
    <w:rsid w:val="002F4F68"/>
    <w:rsid w:val="00326B6D"/>
    <w:rsid w:val="00335863"/>
    <w:rsid w:val="003E70E3"/>
    <w:rsid w:val="00414713"/>
    <w:rsid w:val="00423B55"/>
    <w:rsid w:val="0046446C"/>
    <w:rsid w:val="004A444E"/>
    <w:rsid w:val="004A6C64"/>
    <w:rsid w:val="004B2008"/>
    <w:rsid w:val="004B4CDF"/>
    <w:rsid w:val="00530264"/>
    <w:rsid w:val="00535A86"/>
    <w:rsid w:val="005533FE"/>
    <w:rsid w:val="00580A25"/>
    <w:rsid w:val="00594A21"/>
    <w:rsid w:val="005A796C"/>
    <w:rsid w:val="005B4F38"/>
    <w:rsid w:val="005B6F26"/>
    <w:rsid w:val="005B7FD3"/>
    <w:rsid w:val="005D48C9"/>
    <w:rsid w:val="00621C08"/>
    <w:rsid w:val="0066095D"/>
    <w:rsid w:val="0069510A"/>
    <w:rsid w:val="006E7A9C"/>
    <w:rsid w:val="0074052C"/>
    <w:rsid w:val="0074709C"/>
    <w:rsid w:val="00751AB8"/>
    <w:rsid w:val="00766B0B"/>
    <w:rsid w:val="00774197"/>
    <w:rsid w:val="008313B6"/>
    <w:rsid w:val="008451F1"/>
    <w:rsid w:val="00854E5E"/>
    <w:rsid w:val="0089697D"/>
    <w:rsid w:val="008E2BF9"/>
    <w:rsid w:val="00956A5B"/>
    <w:rsid w:val="009850D4"/>
    <w:rsid w:val="009A3480"/>
    <w:rsid w:val="009B789C"/>
    <w:rsid w:val="009F4FE3"/>
    <w:rsid w:val="00A17BB7"/>
    <w:rsid w:val="00A204BE"/>
    <w:rsid w:val="00A30F86"/>
    <w:rsid w:val="00A334DD"/>
    <w:rsid w:val="00A44E80"/>
    <w:rsid w:val="00A75186"/>
    <w:rsid w:val="00B02F82"/>
    <w:rsid w:val="00B229ED"/>
    <w:rsid w:val="00B334E6"/>
    <w:rsid w:val="00B62C0E"/>
    <w:rsid w:val="00C17EE7"/>
    <w:rsid w:val="00C4304C"/>
    <w:rsid w:val="00C5207A"/>
    <w:rsid w:val="00CA0C60"/>
    <w:rsid w:val="00D05616"/>
    <w:rsid w:val="00D56F6D"/>
    <w:rsid w:val="00DF02AC"/>
    <w:rsid w:val="00E06662"/>
    <w:rsid w:val="00E07356"/>
    <w:rsid w:val="00E15C8B"/>
    <w:rsid w:val="00E3331C"/>
    <w:rsid w:val="00E40FEE"/>
    <w:rsid w:val="00E575E9"/>
    <w:rsid w:val="00E67026"/>
    <w:rsid w:val="00EC5065"/>
    <w:rsid w:val="00EE548E"/>
    <w:rsid w:val="00F02280"/>
    <w:rsid w:val="00F35DC4"/>
    <w:rsid w:val="00F72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1A03822"/>
  <w15:chartTrackingRefBased/>
  <w15:docId w15:val="{5238D486-981D-4AA1-8E23-ED4D6B4561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B334E6"/>
    <w:rPr>
      <w:color w:val="808080"/>
    </w:rPr>
  </w:style>
  <w:style w:type="paragraph" w:styleId="Intestazione">
    <w:name w:val="header"/>
    <w:basedOn w:val="Normale"/>
    <w:link w:val="Intestazione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66B0B"/>
  </w:style>
  <w:style w:type="paragraph" w:styleId="Pidipagina">
    <w:name w:val="footer"/>
    <w:basedOn w:val="Normale"/>
    <w:link w:val="PidipaginaCarattere"/>
    <w:uiPriority w:val="99"/>
    <w:unhideWhenUsed/>
    <w:rsid w:val="00766B0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66B0B"/>
  </w:style>
  <w:style w:type="table" w:styleId="Grigliatabella">
    <w:name w:val="Table Grid"/>
    <w:basedOn w:val="Tabellanormale"/>
    <w:uiPriority w:val="39"/>
    <w:rsid w:val="00766B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imandocommento">
    <w:name w:val="annotation reference"/>
    <w:basedOn w:val="Carpredefinitoparagrafo"/>
    <w:uiPriority w:val="99"/>
    <w:semiHidden/>
    <w:unhideWhenUsed/>
    <w:rsid w:val="00B229E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229E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229E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229E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229ED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229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229ED"/>
    <w:rPr>
      <w:rFonts w:ascii="Segoe UI" w:hAnsi="Segoe UI" w:cs="Segoe UI"/>
      <w:sz w:val="18"/>
      <w:szCs w:val="18"/>
    </w:rPr>
  </w:style>
  <w:style w:type="paragraph" w:styleId="Nessunaspaziatura">
    <w:name w:val="No Spacing"/>
    <w:link w:val="NessunaspaziaturaCarattere"/>
    <w:uiPriority w:val="1"/>
    <w:qFormat/>
    <w:rsid w:val="003E70E3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3E70E3"/>
    <w:rPr>
      <w:rFonts w:eastAsiaTheme="minorEastAsia"/>
      <w:lang w:eastAsia="it-IT"/>
    </w:rPr>
  </w:style>
  <w:style w:type="paragraph" w:styleId="Paragrafoelenco">
    <w:name w:val="List Paragraph"/>
    <w:basedOn w:val="Normale"/>
    <w:uiPriority w:val="34"/>
    <w:qFormat/>
    <w:rsid w:val="008313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ssa\Documents\RelazioneElettronica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AA24C5AA61D4B2FAC100502AC0DCDF4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827926F7-D854-43A2-9837-F4765F09BC29}"/>
      </w:docPartPr>
      <w:docPartBody>
        <w:p w:rsidR="005F24BA" w:rsidRDefault="005F24BA">
          <w:pPr>
            <w:pStyle w:val="DAA24C5AA61D4B2FAC100502AC0DCDF4"/>
          </w:pPr>
          <w:r>
            <w:rPr>
              <w:color w:val="FFFFFF" w:themeColor="background1"/>
              <w:sz w:val="28"/>
              <w:szCs w:val="28"/>
            </w:rPr>
            <w:t>[Data]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4BA"/>
    <w:rsid w:val="00326B6D"/>
    <w:rsid w:val="00547F2B"/>
    <w:rsid w:val="005F24BA"/>
    <w:rsid w:val="00695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5F24BA"/>
    <w:rPr>
      <w:color w:val="808080"/>
    </w:rPr>
  </w:style>
  <w:style w:type="paragraph" w:customStyle="1" w:styleId="1B652EF246D346DA95CDC680400C7D2A">
    <w:name w:val="1B652EF246D346DA95CDC680400C7D2A"/>
  </w:style>
  <w:style w:type="paragraph" w:customStyle="1" w:styleId="FBFDE8E8678B4F73BB9B67D20E07831E">
    <w:name w:val="FBFDE8E8678B4F73BB9B67D20E07831E"/>
  </w:style>
  <w:style w:type="paragraph" w:customStyle="1" w:styleId="E50EFCE42D8B437489C3DD0062A88C67">
    <w:name w:val="E50EFCE42D8B437489C3DD0062A88C67"/>
  </w:style>
  <w:style w:type="paragraph" w:customStyle="1" w:styleId="EB4D478960B34667A6094E185471B334">
    <w:name w:val="EB4D478960B34667A6094E185471B334"/>
  </w:style>
  <w:style w:type="paragraph" w:customStyle="1" w:styleId="C87DBBDDB8E344E2953FD10DFC68B556">
    <w:name w:val="C87DBBDDB8E344E2953FD10DFC68B556"/>
  </w:style>
  <w:style w:type="paragraph" w:customStyle="1" w:styleId="DAA24C5AA61D4B2FAC100502AC0DCDF4">
    <w:name w:val="DAA24C5AA61D4B2FAC100502AC0DCDF4"/>
  </w:style>
  <w:style w:type="paragraph" w:customStyle="1" w:styleId="C2B96081884F407BB9BA3DB13153948A">
    <w:name w:val="C2B96081884F407BB9BA3DB13153948A"/>
    <w:rsid w:val="005F24BA"/>
  </w:style>
  <w:style w:type="paragraph" w:customStyle="1" w:styleId="4F77CBDA093642BC87154ADBB38043CF">
    <w:name w:val="4F77CBDA093642BC87154ADBB38043CF"/>
    <w:rsid w:val="005F24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2024-04-01T00:00:00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b9532c9-1e24-469a-832f-3278c74fab6b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73838D4B7842D42BB734E0D1005856A" ma:contentTypeVersion="13" ma:contentTypeDescription="Creare un nuovo documento." ma:contentTypeScope="" ma:versionID="bd17359d994b2800bc6b229e241fddfa">
  <xsd:schema xmlns:xsd="http://www.w3.org/2001/XMLSchema" xmlns:xs="http://www.w3.org/2001/XMLSchema" xmlns:p="http://schemas.microsoft.com/office/2006/metadata/properties" xmlns:ns3="0b9532c9-1e24-469a-832f-3278c74fab6b" xmlns:ns4="3a15e6af-edf4-4a69-b856-39593768b579" targetNamespace="http://schemas.microsoft.com/office/2006/metadata/properties" ma:root="true" ma:fieldsID="6ac6e9d3bbbab8f1dbdcca136c4980a2" ns3:_="" ns4:_="">
    <xsd:import namespace="0b9532c9-1e24-469a-832f-3278c74fab6b"/>
    <xsd:import namespace="3a15e6af-edf4-4a69-b856-39593768b5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9532c9-1e24-469a-832f-3278c74fab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5e6af-edf4-4a69-b856-39593768b579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0EEBCA7-855A-4262-8E9D-6532002A3A4B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4F77D8F-721E-4BB1-A571-22A0CF696178}">
  <ds:schemaRefs>
    <ds:schemaRef ds:uri="http://schemas.microsoft.com/office/2006/metadata/properties"/>
    <ds:schemaRef ds:uri="http://schemas.microsoft.com/office/infopath/2007/PartnerControls"/>
    <ds:schemaRef ds:uri="0b9532c9-1e24-469a-832f-3278c74fab6b"/>
  </ds:schemaRefs>
</ds:datastoreItem>
</file>

<file path=customXml/itemProps4.xml><?xml version="1.0" encoding="utf-8"?>
<ds:datastoreItem xmlns:ds="http://schemas.openxmlformats.org/officeDocument/2006/customXml" ds:itemID="{9F2C9777-03A9-4B14-97C7-4E4A30E1481E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7496675B-915E-4EDA-8604-3BF6DA0F2F4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b9532c9-1e24-469a-832f-3278c74fab6b"/>
    <ds:schemaRef ds:uri="3a15e6af-edf4-4a69-b856-39593768b5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RelazioneElettronica.dotx</Template>
  <TotalTime>8</TotalTime>
  <Pages>5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RELAZIONE DI ELETTRONICA</vt:lpstr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RELAZIONE DI SISTEMI E RETI</dc:title>
  <dc:subject/>
  <dc:creator>Cristiano Massaro</dc:creator>
  <cp:keywords/>
  <dc:description/>
  <cp:lastModifiedBy>Damiano Duso</cp:lastModifiedBy>
  <cp:revision>2</cp:revision>
  <dcterms:created xsi:type="dcterms:W3CDTF">2025-04-01T11:19:00Z</dcterms:created>
  <dcterms:modified xsi:type="dcterms:W3CDTF">2025-04-01T11:19:00Z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0x010100F73838D4B7842D42BB734E0D1005856A</vt:lpwstr>
  </property>
</Properties>
</file>